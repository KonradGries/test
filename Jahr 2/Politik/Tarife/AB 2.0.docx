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E1CC3" w14:textId="77777777" w:rsidR="006D654F" w:rsidRDefault="00CC2842" w:rsidP="006D654F">
      <w:pPr>
        <w:jc w:val="center"/>
      </w:pPr>
      <w:r>
        <w:rPr>
          <w:b/>
          <w:noProof/>
        </w:rPr>
        <w:drawing>
          <wp:inline distT="0" distB="0" distL="0" distR="0" wp14:anchorId="5BA4FD59" wp14:editId="63982F93">
            <wp:extent cx="5038725" cy="7172325"/>
            <wp:effectExtent l="0" t="0" r="9525" b="9525"/>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7172325"/>
                    </a:xfrm>
                    <a:prstGeom prst="rect">
                      <a:avLst/>
                    </a:prstGeom>
                    <a:noFill/>
                    <a:ln>
                      <a:noFill/>
                    </a:ln>
                  </pic:spPr>
                </pic:pic>
              </a:graphicData>
            </a:graphic>
          </wp:inline>
        </w:drawing>
      </w:r>
      <w:r>
        <w:rPr>
          <w:noProof/>
        </w:rPr>
        <mc:AlternateContent>
          <mc:Choice Requires="wps">
            <w:drawing>
              <wp:anchor distT="0" distB="0" distL="114300" distR="114300" simplePos="0" relativeHeight="251643904" behindDoc="0" locked="1" layoutInCell="1" allowOverlap="1" wp14:anchorId="6065F7FC" wp14:editId="42E779BB">
                <wp:simplePos x="0" y="0"/>
                <wp:positionH relativeFrom="column">
                  <wp:posOffset>5551805</wp:posOffset>
                </wp:positionH>
                <wp:positionV relativeFrom="paragraph">
                  <wp:posOffset>5566410</wp:posOffset>
                </wp:positionV>
                <wp:extent cx="228600" cy="1560195"/>
                <wp:effectExtent l="0" t="3810" r="1270" b="0"/>
                <wp:wrapNone/>
                <wp:docPr id="1815" name="Text Box 1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5601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D9FB2D" w14:textId="77777777" w:rsidR="00DE1178" w:rsidRDefault="00DE1178" w:rsidP="006D654F">
                            <w:pPr>
                              <w:pStyle w:val="Quellenangabe"/>
                            </w:pPr>
                            <w:r w:rsidRPr="00764CDB">
                              <w:t xml:space="preserve">© </w:t>
                            </w:r>
                            <w:r w:rsidRPr="006D654F">
                              <w:t xml:space="preserve">Marcel und </w:t>
                            </w:r>
                            <w:proofErr w:type="spellStart"/>
                            <w:r w:rsidRPr="006D654F">
                              <w:t>Pel</w:t>
                            </w:r>
                            <w:proofErr w:type="spellEnd"/>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65F7FC" id="_x0000_t202" coordsize="21600,21600" o:spt="202" path="m,l,21600r21600,l21600,xe">
                <v:stroke joinstyle="miter"/>
                <v:path gradientshapeok="t" o:connecttype="rect"/>
              </v:shapetype>
              <v:shape id="Text Box 1704" o:spid="_x0000_s1026" type="#_x0000_t202" style="position:absolute;left:0;text-align:left;margin-left:437.15pt;margin-top:438.3pt;width:18pt;height:122.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" filled="f" stroked="f">
                <v:textbox style="layout-flow:vertical;mso-layout-flow-alt:bottom-to-top" inset="0,0,0,0">
                  <w:txbxContent>
                    <w:p w14:paraId="43D9FB2D" w14:textId="77777777" w:rsidR="00DE1178" w:rsidRDefault="00DE1178" w:rsidP="006D654F">
                      <w:pPr>
                        <w:pStyle w:val="Quellenangabe"/>
                      </w:pPr>
                      <w:r w:rsidRPr="00764CDB">
                        <w:t xml:space="preserve">© </w:t>
                      </w:r>
                      <w:r w:rsidRPr="006D654F">
                        <w:t xml:space="preserve">Marcel und </w:t>
                      </w:r>
                      <w:proofErr w:type="spellStart"/>
                      <w:r w:rsidRPr="006D654F">
                        <w:t>Pel</w:t>
                      </w:r>
                      <w:proofErr w:type="spellEnd"/>
                    </w:p>
                  </w:txbxContent>
                </v:textbox>
                <w10:anchorlock/>
              </v:shape>
            </w:pict>
          </mc:Fallback>
        </mc:AlternateContent>
      </w:r>
    </w:p>
    <w:p w14:paraId="5CD224C1" w14:textId="77777777" w:rsidR="006D654F" w:rsidRPr="00327879" w:rsidRDefault="006D654F" w:rsidP="00327879">
      <w:pPr>
        <w:pStyle w:val="berschrift4"/>
        <w:numPr>
          <w:ilvl w:val="0"/>
          <w:numId w:val="36"/>
        </w:numPr>
        <w:spacing w:before="0" w:after="0"/>
        <w:ind w:left="714" w:hanging="357"/>
        <w:rPr>
          <w:rFonts w:asciiTheme="minorHAnsi" w:hAnsiTheme="minorHAnsi"/>
          <w:b w:val="0"/>
          <w:sz w:val="22"/>
          <w:szCs w:val="22"/>
        </w:rPr>
      </w:pPr>
      <w:r w:rsidRPr="00327879">
        <w:rPr>
          <w:rFonts w:asciiTheme="minorHAnsi" w:hAnsiTheme="minorHAnsi"/>
          <w:b w:val="0"/>
          <w:sz w:val="22"/>
          <w:szCs w:val="22"/>
        </w:rPr>
        <w:t>Aufgaben</w:t>
      </w:r>
    </w:p>
    <w:p w14:paraId="04D8D7A2" w14:textId="77777777" w:rsidR="006D654F" w:rsidRPr="00327879" w:rsidRDefault="006D654F" w:rsidP="00327879">
      <w:pPr>
        <w:pStyle w:val="berschrift4"/>
        <w:numPr>
          <w:ilvl w:val="1"/>
          <w:numId w:val="37"/>
        </w:numPr>
        <w:spacing w:before="0" w:after="0"/>
        <w:rPr>
          <w:rFonts w:asciiTheme="minorHAnsi" w:hAnsiTheme="minorHAnsi"/>
          <w:b w:val="0"/>
          <w:sz w:val="22"/>
          <w:szCs w:val="22"/>
        </w:rPr>
      </w:pPr>
      <w:r w:rsidRPr="00327879">
        <w:rPr>
          <w:rFonts w:asciiTheme="minorHAnsi" w:hAnsiTheme="minorHAnsi"/>
          <w:b w:val="0"/>
          <w:sz w:val="22"/>
          <w:szCs w:val="22"/>
        </w:rPr>
        <w:t xml:space="preserve">Betrachten und beschreiben Sie die Karikatur. </w:t>
      </w:r>
      <w:r w:rsidR="00581264">
        <w:rPr>
          <w:rFonts w:asciiTheme="minorHAnsi" w:hAnsiTheme="minorHAnsi"/>
          <w:b w:val="0"/>
          <w:sz w:val="22"/>
          <w:szCs w:val="22"/>
        </w:rPr>
        <w:t>Schreibe auf</w:t>
      </w:r>
      <w:r w:rsidRPr="00327879">
        <w:rPr>
          <w:rFonts w:asciiTheme="minorHAnsi" w:hAnsiTheme="minorHAnsi"/>
          <w:b w:val="0"/>
          <w:sz w:val="22"/>
          <w:szCs w:val="22"/>
        </w:rPr>
        <w:t>, was der Zeichner kritisiert.</w:t>
      </w:r>
    </w:p>
    <w:p w14:paraId="0DD51B53" w14:textId="77777777" w:rsidR="006D654F" w:rsidRPr="00327879" w:rsidRDefault="006D654F" w:rsidP="00327879">
      <w:pPr>
        <w:pStyle w:val="berschrift4"/>
        <w:numPr>
          <w:ilvl w:val="1"/>
          <w:numId w:val="37"/>
        </w:numPr>
        <w:spacing w:before="0" w:after="0"/>
        <w:rPr>
          <w:rFonts w:asciiTheme="minorHAnsi" w:hAnsiTheme="minorHAnsi"/>
          <w:b w:val="0"/>
          <w:sz w:val="22"/>
          <w:szCs w:val="22"/>
        </w:rPr>
      </w:pPr>
      <w:r w:rsidRPr="00327879">
        <w:rPr>
          <w:rFonts w:asciiTheme="minorHAnsi" w:hAnsiTheme="minorHAnsi"/>
          <w:b w:val="0"/>
          <w:sz w:val="22"/>
          <w:szCs w:val="22"/>
        </w:rPr>
        <w:t>Überlege</w:t>
      </w:r>
      <w:r w:rsidR="00297850">
        <w:rPr>
          <w:rFonts w:asciiTheme="minorHAnsi" w:hAnsiTheme="minorHAnsi"/>
          <w:b w:val="0"/>
          <w:sz w:val="22"/>
          <w:szCs w:val="22"/>
        </w:rPr>
        <w:t>n Sie</w:t>
      </w:r>
      <w:r w:rsidRPr="00327879">
        <w:rPr>
          <w:rFonts w:asciiTheme="minorHAnsi" w:hAnsiTheme="minorHAnsi"/>
          <w:b w:val="0"/>
          <w:sz w:val="22"/>
          <w:szCs w:val="22"/>
        </w:rPr>
        <w:t>, welche Interessen Arbeitnehmer auf der einen, Arbeitgeber auf der anderen Seite haben. Stehen diese Interessen in Konflikt miteinander?</w:t>
      </w:r>
      <w:r w:rsidR="00581264">
        <w:rPr>
          <w:rFonts w:asciiTheme="minorHAnsi" w:hAnsiTheme="minorHAnsi"/>
          <w:b w:val="0"/>
          <w:sz w:val="22"/>
          <w:szCs w:val="22"/>
        </w:rPr>
        <w:t xml:space="preserve"> Füge</w:t>
      </w:r>
      <w:r w:rsidR="00297850">
        <w:rPr>
          <w:rFonts w:asciiTheme="minorHAnsi" w:hAnsiTheme="minorHAnsi"/>
          <w:b w:val="0"/>
          <w:sz w:val="22"/>
          <w:szCs w:val="22"/>
        </w:rPr>
        <w:t>n Sie ihre</w:t>
      </w:r>
      <w:r w:rsidR="00581264">
        <w:rPr>
          <w:rFonts w:asciiTheme="minorHAnsi" w:hAnsiTheme="minorHAnsi"/>
          <w:b w:val="0"/>
          <w:sz w:val="22"/>
          <w:szCs w:val="22"/>
        </w:rPr>
        <w:t xml:space="preserve"> Überlegungen in die nachstehende Tabelle ein.</w:t>
      </w:r>
    </w:p>
    <w:p w14:paraId="4385FED7" w14:textId="77777777" w:rsidR="00CC2842" w:rsidRDefault="006D654F" w:rsidP="00CC2842">
      <w:pPr>
        <w:pStyle w:val="berschrift4"/>
      </w:pPr>
      <w:r>
        <w:br w:type="page"/>
      </w:r>
    </w:p>
    <w:p w14:paraId="20155677" w14:textId="78B1B884" w:rsidR="00581264" w:rsidRDefault="00581264" w:rsidP="00581264">
      <w:pPr>
        <w:spacing w:line="360" w:lineRule="auto"/>
        <w:ind w:left="0" w:firstLine="0"/>
      </w:pPr>
      <w:r>
        <w:lastRenderedPageBreak/>
        <w:t>_</w:t>
      </w:r>
    </w:p>
    <w:p w14:paraId="6DA2D1CB" w14:textId="77777777" w:rsidR="00581264" w:rsidRDefault="00581264" w:rsidP="00581264">
      <w:pPr>
        <w:spacing w:line="360" w:lineRule="auto"/>
      </w:pPr>
    </w:p>
    <w:tbl>
      <w:tblPr>
        <w:tblStyle w:val="Tabellenraster"/>
        <w:tblW w:w="0" w:type="auto"/>
        <w:tblInd w:w="108" w:type="dxa"/>
        <w:tblLook w:val="04A0" w:firstRow="1" w:lastRow="0" w:firstColumn="1" w:lastColumn="0" w:noHBand="0" w:noVBand="1"/>
      </w:tblPr>
      <w:tblGrid>
        <w:gridCol w:w="4913"/>
        <w:gridCol w:w="4323"/>
      </w:tblGrid>
      <w:tr w:rsidR="00581264" w14:paraId="50EBA2E3" w14:textId="77777777" w:rsidTr="00581264">
        <w:trPr>
          <w:trHeight w:val="850"/>
        </w:trPr>
        <w:tc>
          <w:tcPr>
            <w:tcW w:w="5034" w:type="dxa"/>
          </w:tcPr>
          <w:p w14:paraId="1A574C4A" w14:textId="77777777" w:rsidR="00581264" w:rsidRDefault="00581264" w:rsidP="00581264">
            <w:pPr>
              <w:ind w:left="0" w:firstLine="0"/>
            </w:pPr>
          </w:p>
        </w:tc>
        <w:tc>
          <w:tcPr>
            <w:tcW w:w="4428" w:type="dxa"/>
          </w:tcPr>
          <w:p w14:paraId="221669F5" w14:textId="77777777" w:rsidR="00581264" w:rsidRDefault="00581264" w:rsidP="00581264">
            <w:pPr>
              <w:ind w:left="0" w:firstLine="0"/>
            </w:pPr>
          </w:p>
        </w:tc>
      </w:tr>
      <w:tr w:rsidR="00581264" w14:paraId="4F754585" w14:textId="77777777" w:rsidTr="00581264">
        <w:trPr>
          <w:trHeight w:val="850"/>
        </w:trPr>
        <w:tc>
          <w:tcPr>
            <w:tcW w:w="5034" w:type="dxa"/>
          </w:tcPr>
          <w:p w14:paraId="7AD4B1DB" w14:textId="77777777" w:rsidR="00581264" w:rsidRDefault="00581264" w:rsidP="00581264">
            <w:pPr>
              <w:ind w:left="0" w:firstLine="0"/>
            </w:pPr>
          </w:p>
        </w:tc>
        <w:tc>
          <w:tcPr>
            <w:tcW w:w="4428" w:type="dxa"/>
          </w:tcPr>
          <w:p w14:paraId="4CB82521" w14:textId="77777777" w:rsidR="00581264" w:rsidRDefault="00581264" w:rsidP="00581264">
            <w:pPr>
              <w:ind w:left="0" w:firstLine="0"/>
            </w:pPr>
          </w:p>
        </w:tc>
      </w:tr>
      <w:tr w:rsidR="00581264" w14:paraId="0C4D6344" w14:textId="77777777" w:rsidTr="00581264">
        <w:trPr>
          <w:trHeight w:val="850"/>
        </w:trPr>
        <w:tc>
          <w:tcPr>
            <w:tcW w:w="5034" w:type="dxa"/>
          </w:tcPr>
          <w:p w14:paraId="60F8D3AF" w14:textId="77777777" w:rsidR="00581264" w:rsidRDefault="00581264" w:rsidP="00581264">
            <w:pPr>
              <w:ind w:left="0" w:firstLine="0"/>
            </w:pPr>
          </w:p>
        </w:tc>
        <w:tc>
          <w:tcPr>
            <w:tcW w:w="4428" w:type="dxa"/>
          </w:tcPr>
          <w:p w14:paraId="44DDCEA5" w14:textId="77777777" w:rsidR="00581264" w:rsidRDefault="00581264" w:rsidP="00581264">
            <w:pPr>
              <w:ind w:left="0" w:firstLine="0"/>
            </w:pPr>
          </w:p>
        </w:tc>
      </w:tr>
      <w:tr w:rsidR="00581264" w14:paraId="7F3D4ADD" w14:textId="77777777" w:rsidTr="00581264">
        <w:trPr>
          <w:trHeight w:val="850"/>
        </w:trPr>
        <w:tc>
          <w:tcPr>
            <w:tcW w:w="5034" w:type="dxa"/>
          </w:tcPr>
          <w:p w14:paraId="0FE5DA95" w14:textId="77777777" w:rsidR="00581264" w:rsidRDefault="00581264" w:rsidP="00581264">
            <w:pPr>
              <w:ind w:left="0" w:firstLine="0"/>
            </w:pPr>
          </w:p>
        </w:tc>
        <w:tc>
          <w:tcPr>
            <w:tcW w:w="4428" w:type="dxa"/>
          </w:tcPr>
          <w:p w14:paraId="7FFF466A" w14:textId="77777777" w:rsidR="00581264" w:rsidRDefault="00581264" w:rsidP="00581264">
            <w:pPr>
              <w:ind w:left="0" w:firstLine="0"/>
            </w:pPr>
          </w:p>
        </w:tc>
      </w:tr>
      <w:tr w:rsidR="00581264" w14:paraId="3478D92D" w14:textId="77777777" w:rsidTr="00581264">
        <w:trPr>
          <w:trHeight w:val="850"/>
        </w:trPr>
        <w:tc>
          <w:tcPr>
            <w:tcW w:w="5034" w:type="dxa"/>
          </w:tcPr>
          <w:p w14:paraId="6D6DF1F3" w14:textId="77777777" w:rsidR="00581264" w:rsidRDefault="00581264" w:rsidP="00581264">
            <w:pPr>
              <w:ind w:left="0" w:firstLine="0"/>
            </w:pPr>
          </w:p>
        </w:tc>
        <w:tc>
          <w:tcPr>
            <w:tcW w:w="4428" w:type="dxa"/>
          </w:tcPr>
          <w:p w14:paraId="2DE7E63F" w14:textId="77777777" w:rsidR="00581264" w:rsidRDefault="00581264" w:rsidP="00581264">
            <w:pPr>
              <w:ind w:left="0" w:firstLine="0"/>
            </w:pPr>
          </w:p>
        </w:tc>
      </w:tr>
      <w:tr w:rsidR="00581264" w14:paraId="32F2A873" w14:textId="77777777" w:rsidTr="00581264">
        <w:trPr>
          <w:trHeight w:val="850"/>
        </w:trPr>
        <w:tc>
          <w:tcPr>
            <w:tcW w:w="5034" w:type="dxa"/>
          </w:tcPr>
          <w:p w14:paraId="1B306878" w14:textId="77777777" w:rsidR="00581264" w:rsidRDefault="00581264" w:rsidP="00581264">
            <w:pPr>
              <w:ind w:left="0" w:firstLine="0"/>
            </w:pPr>
          </w:p>
        </w:tc>
        <w:tc>
          <w:tcPr>
            <w:tcW w:w="4428" w:type="dxa"/>
          </w:tcPr>
          <w:p w14:paraId="2B248442" w14:textId="77777777" w:rsidR="00581264" w:rsidRDefault="00581264" w:rsidP="00581264">
            <w:pPr>
              <w:ind w:left="0" w:firstLine="0"/>
            </w:pPr>
          </w:p>
        </w:tc>
      </w:tr>
      <w:tr w:rsidR="00581264" w14:paraId="2ED5D356" w14:textId="77777777" w:rsidTr="00581264">
        <w:trPr>
          <w:trHeight w:val="850"/>
        </w:trPr>
        <w:tc>
          <w:tcPr>
            <w:tcW w:w="5034" w:type="dxa"/>
          </w:tcPr>
          <w:p w14:paraId="223520C4" w14:textId="77777777" w:rsidR="00581264" w:rsidRDefault="00581264" w:rsidP="00581264">
            <w:pPr>
              <w:ind w:left="0" w:firstLine="0"/>
            </w:pPr>
          </w:p>
        </w:tc>
        <w:tc>
          <w:tcPr>
            <w:tcW w:w="4428" w:type="dxa"/>
          </w:tcPr>
          <w:p w14:paraId="6B36C2A3" w14:textId="77777777" w:rsidR="00581264" w:rsidRDefault="00581264" w:rsidP="00581264">
            <w:pPr>
              <w:ind w:left="0" w:firstLine="0"/>
            </w:pPr>
          </w:p>
        </w:tc>
      </w:tr>
      <w:tr w:rsidR="00581264" w14:paraId="18B9CC3E" w14:textId="77777777" w:rsidTr="00581264">
        <w:trPr>
          <w:trHeight w:val="850"/>
        </w:trPr>
        <w:tc>
          <w:tcPr>
            <w:tcW w:w="5034" w:type="dxa"/>
          </w:tcPr>
          <w:p w14:paraId="5C196847" w14:textId="77777777" w:rsidR="00581264" w:rsidRDefault="00581264" w:rsidP="00581264">
            <w:pPr>
              <w:ind w:left="0" w:firstLine="0"/>
            </w:pPr>
          </w:p>
        </w:tc>
        <w:tc>
          <w:tcPr>
            <w:tcW w:w="4428" w:type="dxa"/>
          </w:tcPr>
          <w:p w14:paraId="55C2440F" w14:textId="77777777" w:rsidR="00581264" w:rsidRDefault="00581264" w:rsidP="00581264">
            <w:pPr>
              <w:ind w:left="0" w:firstLine="0"/>
            </w:pPr>
          </w:p>
        </w:tc>
      </w:tr>
      <w:tr w:rsidR="00581264" w14:paraId="7801AB34" w14:textId="77777777" w:rsidTr="00581264">
        <w:trPr>
          <w:trHeight w:val="850"/>
        </w:trPr>
        <w:tc>
          <w:tcPr>
            <w:tcW w:w="5034" w:type="dxa"/>
          </w:tcPr>
          <w:p w14:paraId="2ADD235E" w14:textId="77777777" w:rsidR="00581264" w:rsidRDefault="00581264" w:rsidP="00581264">
            <w:pPr>
              <w:ind w:left="0" w:firstLine="0"/>
            </w:pPr>
          </w:p>
        </w:tc>
        <w:tc>
          <w:tcPr>
            <w:tcW w:w="4428" w:type="dxa"/>
          </w:tcPr>
          <w:p w14:paraId="00A29383" w14:textId="77777777" w:rsidR="00581264" w:rsidRDefault="00581264" w:rsidP="00581264">
            <w:pPr>
              <w:ind w:left="0" w:firstLine="0"/>
            </w:pPr>
          </w:p>
        </w:tc>
      </w:tr>
      <w:tr w:rsidR="00581264" w14:paraId="72D13E56" w14:textId="77777777" w:rsidTr="00581264">
        <w:trPr>
          <w:trHeight w:val="850"/>
        </w:trPr>
        <w:tc>
          <w:tcPr>
            <w:tcW w:w="5034" w:type="dxa"/>
          </w:tcPr>
          <w:p w14:paraId="7311E6F2" w14:textId="77777777" w:rsidR="00581264" w:rsidRDefault="00581264" w:rsidP="00581264">
            <w:pPr>
              <w:ind w:left="0" w:firstLine="0"/>
            </w:pPr>
          </w:p>
        </w:tc>
        <w:tc>
          <w:tcPr>
            <w:tcW w:w="4428" w:type="dxa"/>
          </w:tcPr>
          <w:p w14:paraId="10D5BD70" w14:textId="77777777" w:rsidR="00581264" w:rsidRDefault="00581264" w:rsidP="00581264">
            <w:pPr>
              <w:ind w:left="0" w:firstLine="0"/>
            </w:pPr>
          </w:p>
        </w:tc>
      </w:tr>
      <w:tr w:rsidR="00581264" w14:paraId="6718C94A" w14:textId="77777777" w:rsidTr="00581264">
        <w:trPr>
          <w:trHeight w:val="850"/>
        </w:trPr>
        <w:tc>
          <w:tcPr>
            <w:tcW w:w="5034" w:type="dxa"/>
          </w:tcPr>
          <w:p w14:paraId="60516279" w14:textId="77777777" w:rsidR="00581264" w:rsidRDefault="00581264" w:rsidP="00581264">
            <w:pPr>
              <w:ind w:left="0" w:firstLine="0"/>
            </w:pPr>
          </w:p>
        </w:tc>
        <w:tc>
          <w:tcPr>
            <w:tcW w:w="4428" w:type="dxa"/>
          </w:tcPr>
          <w:p w14:paraId="2D3BB844" w14:textId="77777777" w:rsidR="00581264" w:rsidRDefault="00581264" w:rsidP="00581264">
            <w:pPr>
              <w:ind w:left="0" w:firstLine="0"/>
            </w:pPr>
          </w:p>
        </w:tc>
      </w:tr>
      <w:tr w:rsidR="00581264" w14:paraId="2FC1ABFC" w14:textId="77777777" w:rsidTr="00581264">
        <w:trPr>
          <w:trHeight w:val="850"/>
        </w:trPr>
        <w:tc>
          <w:tcPr>
            <w:tcW w:w="5034" w:type="dxa"/>
          </w:tcPr>
          <w:p w14:paraId="3CEF0BC0" w14:textId="77777777" w:rsidR="00581264" w:rsidRDefault="00581264" w:rsidP="00581264">
            <w:pPr>
              <w:ind w:left="0" w:firstLine="0"/>
            </w:pPr>
          </w:p>
        </w:tc>
        <w:tc>
          <w:tcPr>
            <w:tcW w:w="4428" w:type="dxa"/>
          </w:tcPr>
          <w:p w14:paraId="39A2A5DC" w14:textId="77777777" w:rsidR="00581264" w:rsidRDefault="00581264" w:rsidP="00581264">
            <w:pPr>
              <w:ind w:left="0" w:firstLine="0"/>
            </w:pPr>
          </w:p>
        </w:tc>
      </w:tr>
    </w:tbl>
    <w:p w14:paraId="33EFABD4" w14:textId="77777777" w:rsidR="00581264" w:rsidRDefault="00581264" w:rsidP="00581264"/>
    <w:p w14:paraId="0C9FB039" w14:textId="77777777" w:rsidR="00581264" w:rsidRDefault="00581264" w:rsidP="00581264"/>
    <w:p w14:paraId="653823C4" w14:textId="77777777" w:rsidR="00581264" w:rsidRDefault="00581264" w:rsidP="00581264"/>
    <w:p w14:paraId="35C104B9" w14:textId="77777777" w:rsidR="00581264" w:rsidRDefault="00581264" w:rsidP="00581264"/>
    <w:p w14:paraId="48DF03F9" w14:textId="77777777" w:rsidR="00581264" w:rsidRDefault="00581264" w:rsidP="00581264"/>
    <w:p w14:paraId="2EA84E56" w14:textId="77777777" w:rsidR="00581264" w:rsidRDefault="00581264" w:rsidP="00581264"/>
    <w:p w14:paraId="09D1FBC8" w14:textId="77777777" w:rsidR="00581264" w:rsidRDefault="00581264" w:rsidP="00581264"/>
    <w:p w14:paraId="57B4E685" w14:textId="77777777" w:rsidR="00581264" w:rsidRDefault="00581264" w:rsidP="00581264"/>
    <w:p w14:paraId="51FC655D" w14:textId="77777777" w:rsidR="00581264" w:rsidRDefault="00581264" w:rsidP="00581264"/>
    <w:p w14:paraId="5AC993F3" w14:textId="77777777" w:rsidR="00581264" w:rsidRDefault="00581264" w:rsidP="00581264"/>
    <w:p w14:paraId="023DB217" w14:textId="77777777" w:rsidR="00581264" w:rsidRDefault="00581264" w:rsidP="00581264"/>
    <w:p w14:paraId="13E5C38C" w14:textId="77777777" w:rsidR="00581264" w:rsidRDefault="00581264" w:rsidP="00581264"/>
    <w:p w14:paraId="708B8543" w14:textId="77777777" w:rsidR="00581264" w:rsidRDefault="00581264" w:rsidP="00581264"/>
    <w:p w14:paraId="33843D0C" w14:textId="77777777" w:rsidR="00581264" w:rsidRDefault="00581264" w:rsidP="00581264"/>
    <w:p w14:paraId="7326C9CD" w14:textId="77777777" w:rsidR="00581264" w:rsidRDefault="00581264" w:rsidP="00581264"/>
    <w:p w14:paraId="3218B283" w14:textId="77777777" w:rsidR="00581264" w:rsidRDefault="00581264" w:rsidP="00581264"/>
    <w:p w14:paraId="78851AF0" w14:textId="77777777" w:rsidR="00581264" w:rsidRDefault="00581264" w:rsidP="00581264"/>
    <w:p w14:paraId="256750BE" w14:textId="77777777" w:rsidR="00581264" w:rsidRDefault="00581264" w:rsidP="00581264"/>
    <w:p w14:paraId="07913DB4" w14:textId="77777777" w:rsidR="00581264" w:rsidRDefault="00581264" w:rsidP="00581264"/>
    <w:p w14:paraId="69F8CA1A" w14:textId="77777777" w:rsidR="00581264" w:rsidRDefault="00581264" w:rsidP="00581264"/>
    <w:p w14:paraId="086E2BA1" w14:textId="77777777" w:rsidR="00581264" w:rsidRDefault="00581264" w:rsidP="00581264"/>
    <w:p w14:paraId="058C6D59" w14:textId="77777777" w:rsidR="00581264" w:rsidRDefault="00581264">
      <w:r>
        <w:br w:type="page"/>
      </w:r>
    </w:p>
    <w:p w14:paraId="774BA919" w14:textId="77777777" w:rsidR="006D654F" w:rsidRDefault="006D654F" w:rsidP="00581264">
      <w:pPr>
        <w:pStyle w:val="berschrift1"/>
        <w:tabs>
          <w:tab w:val="center" w:pos="4678"/>
        </w:tabs>
        <w:rPr>
          <w:rFonts w:asciiTheme="minorHAnsi" w:hAnsiTheme="minorHAnsi"/>
          <w:b w:val="0"/>
          <w:sz w:val="32"/>
          <w:szCs w:val="32"/>
        </w:rPr>
      </w:pPr>
      <w:r w:rsidRPr="00581264">
        <w:rPr>
          <w:rFonts w:asciiTheme="minorHAnsi" w:hAnsiTheme="minorHAnsi"/>
          <w:b w:val="0"/>
          <w:sz w:val="32"/>
          <w:szCs w:val="32"/>
        </w:rPr>
        <w:lastRenderedPageBreak/>
        <w:t>Wer verha</w:t>
      </w:r>
      <w:bookmarkStart w:id="0" w:name="M02"/>
      <w:bookmarkEnd w:id="0"/>
      <w:r w:rsidRPr="00581264">
        <w:rPr>
          <w:rFonts w:asciiTheme="minorHAnsi" w:hAnsiTheme="minorHAnsi"/>
          <w:b w:val="0"/>
          <w:sz w:val="32"/>
          <w:szCs w:val="32"/>
        </w:rPr>
        <w:t>ndelt mit wem worüber? – Die Tarifpartner</w:t>
      </w:r>
    </w:p>
    <w:p w14:paraId="2CA32602" w14:textId="77777777" w:rsidR="00581264" w:rsidRPr="00581264" w:rsidRDefault="00581264" w:rsidP="00581264"/>
    <w:p w14:paraId="09F5F35F" w14:textId="77777777" w:rsidR="006D654F" w:rsidRPr="00581264" w:rsidRDefault="00CC2842" w:rsidP="00581264">
      <w:pPr>
        <w:ind w:left="0" w:firstLine="0"/>
        <w:rPr>
          <w:rFonts w:asciiTheme="minorHAnsi" w:hAnsiTheme="minorHAnsi"/>
          <w:sz w:val="22"/>
          <w:szCs w:val="22"/>
        </w:rPr>
      </w:pPr>
      <w:r w:rsidRPr="00581264">
        <w:rPr>
          <w:rFonts w:asciiTheme="minorHAnsi" w:hAnsiTheme="minorHAnsi"/>
          <w:noProof/>
          <w:sz w:val="22"/>
          <w:szCs w:val="22"/>
        </w:rPr>
        <mc:AlternateContent>
          <mc:Choice Requires="wpg">
            <w:drawing>
              <wp:anchor distT="0" distB="0" distL="114300" distR="114300" simplePos="0" relativeHeight="251644928" behindDoc="1" locked="1" layoutInCell="1" allowOverlap="0" wp14:anchorId="4535C616" wp14:editId="3AFD1AF3">
                <wp:simplePos x="0" y="0"/>
                <wp:positionH relativeFrom="margin">
                  <wp:posOffset>5092065</wp:posOffset>
                </wp:positionH>
                <wp:positionV relativeFrom="margin">
                  <wp:posOffset>149860</wp:posOffset>
                </wp:positionV>
                <wp:extent cx="1356360" cy="877570"/>
                <wp:effectExtent l="114300" t="247650" r="34290" b="189230"/>
                <wp:wrapSquare wrapText="bothSides"/>
                <wp:docPr id="1810" name="Group 1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437963">
                          <a:off x="0" y="0"/>
                          <a:ext cx="1356360" cy="877570"/>
                          <a:chOff x="7367" y="1847"/>
                          <a:chExt cx="3874" cy="2821"/>
                        </a:xfrm>
                      </wpg:grpSpPr>
                      <wpg:grpSp>
                        <wpg:cNvPr id="1811" name="Group 1730"/>
                        <wpg:cNvGrpSpPr>
                          <a:grpSpLocks/>
                        </wpg:cNvGrpSpPr>
                        <wpg:grpSpPr bwMode="auto">
                          <a:xfrm>
                            <a:off x="7367" y="1847"/>
                            <a:ext cx="3402" cy="2821"/>
                            <a:chOff x="7367" y="1847"/>
                            <a:chExt cx="3402" cy="2821"/>
                          </a:xfrm>
                        </wpg:grpSpPr>
                        <pic:pic xmlns:pic="http://schemas.openxmlformats.org/drawingml/2006/picture">
                          <pic:nvPicPr>
                            <pic:cNvPr id="1812" name="Grafik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367" y="1847"/>
                              <a:ext cx="3402" cy="2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3" name="Text Box 1729"/>
                          <wps:cNvSpPr txBox="1">
                            <a:spLocks noChangeArrowheads="1"/>
                          </wps:cNvSpPr>
                          <wps:spPr bwMode="auto">
                            <a:xfrm>
                              <a:off x="7367" y="4317"/>
                              <a:ext cx="340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297AE" w14:textId="77777777" w:rsidR="00DE1178" w:rsidRPr="004B30F3" w:rsidRDefault="00DE1178" w:rsidP="006D654F">
                                <w:pPr>
                                  <w:pStyle w:val="Bildunterschrift"/>
                                  <w:rPr>
                                    <w:sz w:val="21"/>
                                    <w:szCs w:val="20"/>
                                  </w:rPr>
                                </w:pPr>
                                <w:r w:rsidRPr="006D654F">
                                  <w:t>Gar nicht so einfach, sich zu einigen</w:t>
                                </w:r>
                              </w:p>
                            </w:txbxContent>
                          </wps:txbx>
                          <wps:bodyPr rot="0" vert="horz" wrap="square" lIns="0" tIns="45720" rIns="0" bIns="45720" anchor="t" anchorCtr="0" upright="1">
                            <a:noAutofit/>
                          </wps:bodyPr>
                        </wps:wsp>
                      </wpg:grpSp>
                      <wps:wsp>
                        <wps:cNvPr id="1814" name="Text Box 1731"/>
                        <wps:cNvSpPr txBox="1">
                          <a:spLocks noChangeArrowheads="1"/>
                        </wps:cNvSpPr>
                        <wps:spPr bwMode="auto">
                          <a:xfrm>
                            <a:off x="10701" y="1847"/>
                            <a:ext cx="540" cy="2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E87088" w14:textId="77777777" w:rsidR="00DE1178" w:rsidRDefault="00DE1178" w:rsidP="00870139">
                              <w:pPr>
                                <w:pStyle w:val="Quellenangabe"/>
                              </w:pPr>
                              <w:r w:rsidRPr="00764CDB">
                                <w:t xml:space="preserve">© </w:t>
                              </w:r>
                              <w:r w:rsidRPr="006D654F">
                                <w:t>Peter Leger, Haus der Geschichte, Bonn</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5C616" id="Group 1740" o:spid="_x0000_s1027" style="position:absolute;margin-left:400.95pt;margin-top:11.8pt;width:106.8pt;height:69.1pt;rotation:1570639fd;z-index:-251671552;mso-position-horizontal-relative:margin;mso-position-vertical-relative:margin" coordorigin="7367,1847" coordsize="3874,2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" o:allowoverlap="f">
                <v:group id="Group 1730" o:spid="_x0000_s1028" style="position:absolute;left:7367;top:1847;width:3402;height:2821" coordorigin="7367,1847" coordsize="3402,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style="position:absolute;left:7367;top:1847;width:3402;height:2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">
                    <v:imagedata r:id="rId10" o:title=""/>
                  </v:shape>
                  <v:shape id="Text Box 1729" o:spid="_x0000_s1030" type="#_x0000_t202" style="position:absolute;left:7367;top:4317;width:3402;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" filled="f" stroked="f">
                    <v:textbox inset="0,,0">
                      <w:txbxContent>
                        <w:p w14:paraId="526297AE" w14:textId="77777777" w:rsidR="00DE1178" w:rsidRPr="004B30F3" w:rsidRDefault="00DE1178" w:rsidP="006D654F">
                          <w:pPr>
                            <w:pStyle w:val="Bildunterschrift"/>
                            <w:rPr>
                              <w:sz w:val="21"/>
                              <w:szCs w:val="20"/>
                            </w:rPr>
                          </w:pPr>
                          <w:r w:rsidRPr="006D654F">
                            <w:t>Gar nicht so einfach, sich zu einigen</w:t>
                          </w:r>
                        </w:p>
                      </w:txbxContent>
                    </v:textbox>
                  </v:shape>
                </v:group>
                <v:shape id="Text Box 1731" o:spid="_x0000_s1031" type="#_x0000_t202" style="position:absolute;left:10701;top:1847;width: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" filled="f" stroked="f">
                  <v:textbox style="layout-flow:vertical;mso-layout-flow-alt:bottom-to-top" inset="0,0,0,0">
                    <w:txbxContent>
                      <w:p w14:paraId="60E87088" w14:textId="77777777" w:rsidR="00DE1178" w:rsidRDefault="00DE1178" w:rsidP="00870139">
                        <w:pPr>
                          <w:pStyle w:val="Quellenangabe"/>
                        </w:pPr>
                        <w:r w:rsidRPr="00764CDB">
                          <w:t xml:space="preserve">© </w:t>
                        </w:r>
                        <w:r w:rsidRPr="006D654F">
                          <w:t>Peter Leger, Haus der Geschichte, Bonn</w:t>
                        </w:r>
                      </w:p>
                    </w:txbxContent>
                  </v:textbox>
                </v:shape>
                <w10:wrap type="square" anchorx="margin" anchory="margin"/>
                <w10:anchorlock/>
              </v:group>
            </w:pict>
          </mc:Fallback>
        </mc:AlternateContent>
      </w:r>
      <w:r w:rsidR="006D654F" w:rsidRPr="00581264">
        <w:rPr>
          <w:rFonts w:asciiTheme="minorHAnsi" w:hAnsiTheme="minorHAnsi"/>
          <w:sz w:val="22"/>
          <w:szCs w:val="22"/>
        </w:rPr>
        <w:t>Jeder, der einen Beruf ausübt, möchte gerecht dafür bezahlt werden, gute Arbeitsbedingungen und ausreichend Urlaub haben (= Arbeitnehmer). Jeder, der Arbeit vergibt, möchte natürlich nur so viel bezahlen, wie notwendig ist, und nur die Bedingungen bieten, die er unbedingt bieten muss (= Arbeitgeber).</w:t>
      </w:r>
    </w:p>
    <w:p w14:paraId="3B86326B" w14:textId="77777777" w:rsidR="006D654F" w:rsidRPr="00581264" w:rsidRDefault="006D654F" w:rsidP="00581264">
      <w:pPr>
        <w:ind w:left="0" w:firstLine="0"/>
        <w:rPr>
          <w:rFonts w:asciiTheme="minorHAnsi" w:hAnsiTheme="minorHAnsi"/>
          <w:sz w:val="22"/>
          <w:szCs w:val="22"/>
        </w:rPr>
      </w:pPr>
      <w:r w:rsidRPr="00581264">
        <w:rPr>
          <w:rFonts w:asciiTheme="minorHAnsi" w:hAnsiTheme="minorHAnsi"/>
          <w:sz w:val="22"/>
          <w:szCs w:val="22"/>
        </w:rPr>
        <w:t>So stehen sich nun zwei Gruppen gegenüber – die Arbeitnehmer und die Arbeitgeber. Da man aber allein weniger ausrichten kann, schließen sie sich zusammen: die Arbeitnehmer in Gewerkschaften, die Arbeitgeber in Arbeitgeberverbänden. Diese vertreten dann jeweils die Interessen ihrer Mitglieder.</w:t>
      </w:r>
    </w:p>
    <w:p w14:paraId="26490179" w14:textId="77777777" w:rsidR="006D654F" w:rsidRPr="00581264" w:rsidRDefault="006D654F" w:rsidP="00581264">
      <w:pPr>
        <w:ind w:left="0" w:firstLine="0"/>
        <w:rPr>
          <w:rFonts w:asciiTheme="minorHAnsi" w:hAnsiTheme="minorHAnsi"/>
          <w:sz w:val="22"/>
          <w:szCs w:val="22"/>
        </w:rPr>
      </w:pPr>
      <w:r w:rsidRPr="00581264">
        <w:rPr>
          <w:rFonts w:asciiTheme="minorHAnsi" w:hAnsiTheme="minorHAnsi"/>
          <w:sz w:val="22"/>
          <w:szCs w:val="22"/>
        </w:rPr>
        <w:t>Gewerkschaften und Arbeitgeberverbände handeln in oft zähen Tarifverhandlungen Löhne und Gehälter für bestimmte Wirtschaftszweige aus. Außerdem verhandeln sie über Arbeitsbedingungen wie Arbeitszeit, Urlaubsgeld, Urlaubsdauer u. Ä. Die ausgehandelten Vereinbarungen werden schließlich in einem Tarifvertrag festgeschrieben. Weil die Interessenvertretungen der Arbeitnehmer und Arbeitgeber Tarifverhandlungen führen und Tarifverträge abschließen, nennt man sie auch „Tarifpartner“ oder „Sozialpartner“.</w:t>
      </w:r>
    </w:p>
    <w:p w14:paraId="59CA4730" w14:textId="77777777" w:rsidR="006D654F" w:rsidRDefault="006D654F" w:rsidP="00581264">
      <w:pPr>
        <w:ind w:left="0" w:firstLine="0"/>
        <w:rPr>
          <w:rFonts w:asciiTheme="minorHAnsi" w:hAnsiTheme="minorHAnsi"/>
          <w:sz w:val="22"/>
          <w:szCs w:val="22"/>
        </w:rPr>
      </w:pPr>
      <w:r w:rsidRPr="00581264">
        <w:rPr>
          <w:rFonts w:asciiTheme="minorHAnsi" w:hAnsiTheme="minorHAnsi"/>
          <w:sz w:val="22"/>
          <w:szCs w:val="22"/>
        </w:rPr>
        <w:t>Die Tarifpartner haben das Recht, über die Löhne und Gehälter und auch die Arbeitsbedingungen selbstständig zu verhandeln, ohne dass sich jemand anderes, z. B. die Regierung, einmischt. Dieses Recht nennt man „Tarifautonomie“. Die Tarifautonomie ist in Deutschland im Grundgesetz festgeschrieben.</w:t>
      </w:r>
    </w:p>
    <w:p w14:paraId="4019DA2C" w14:textId="77777777" w:rsidR="00581264" w:rsidRDefault="00581264" w:rsidP="00581264">
      <w:pPr>
        <w:ind w:left="0" w:firstLine="0"/>
        <w:rPr>
          <w:rFonts w:asciiTheme="minorHAnsi" w:hAnsiTheme="minorHAnsi"/>
          <w:sz w:val="22"/>
          <w:szCs w:val="22"/>
        </w:rPr>
      </w:pPr>
    </w:p>
    <w:p w14:paraId="3AD3ACBE" w14:textId="77777777" w:rsidR="00581264" w:rsidRPr="00581264" w:rsidRDefault="00581264" w:rsidP="00581264">
      <w:pPr>
        <w:ind w:left="0" w:firstLine="0"/>
        <w:rPr>
          <w:rFonts w:asciiTheme="minorHAnsi" w:hAnsiTheme="minorHAnsi"/>
          <w:sz w:val="22"/>
          <w:szCs w:val="22"/>
        </w:rPr>
      </w:pPr>
    </w:p>
    <w:p w14:paraId="6596B7EF" w14:textId="77777777" w:rsidR="00870139" w:rsidRDefault="00CC2842" w:rsidP="006D654F">
      <w:r>
        <w:rPr>
          <w:noProof/>
        </w:rPr>
        <mc:AlternateContent>
          <mc:Choice Requires="wpg">
            <w:drawing>
              <wp:inline distT="0" distB="0" distL="0" distR="0" wp14:anchorId="1AFFB7C4" wp14:editId="5F39ABB9">
                <wp:extent cx="5939790" cy="2242820"/>
                <wp:effectExtent l="19050" t="9525" r="80010" b="81280"/>
                <wp:docPr id="1799" name="Group 1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2242820"/>
                          <a:chOff x="1443" y="7931"/>
                          <a:chExt cx="9354" cy="3532"/>
                        </a:xfrm>
                      </wpg:grpSpPr>
                      <wps:wsp>
                        <wps:cNvPr id="1800" name="AutoShape 1733"/>
                        <wps:cNvSpPr>
                          <a:spLocks noChangeArrowheads="1"/>
                        </wps:cNvSpPr>
                        <wps:spPr bwMode="auto">
                          <a:xfrm>
                            <a:off x="1716" y="11029"/>
                            <a:ext cx="8729" cy="434"/>
                          </a:xfrm>
                          <a:prstGeom prst="roundRect">
                            <a:avLst>
                              <a:gd name="adj" fmla="val 16667"/>
                            </a:avLst>
                          </a:prstGeom>
                          <a:solidFill>
                            <a:srgbClr val="FFFFFF"/>
                          </a:solidFill>
                          <a:ln w="9525" algn="ctr">
                            <a:solidFill>
                              <a:srgbClr val="000000"/>
                            </a:solidFill>
                            <a:round/>
                            <a:headEnd/>
                            <a:tailEnd/>
                          </a:ln>
                          <a:effectLst>
                            <a:outerShdw dist="107763" dir="2700000" algn="ctr" rotWithShape="0">
                              <a:srgbClr val="808080">
                                <a:alpha val="50000"/>
                              </a:srgbClr>
                            </a:outerShdw>
                          </a:effectLst>
                        </wps:spPr>
                        <wps:txbx>
                          <w:txbxContent>
                            <w:p w14:paraId="288D455E" w14:textId="77777777" w:rsidR="00DE1178" w:rsidRDefault="00DE1178" w:rsidP="00870139">
                              <w:pPr>
                                <w:jc w:val="center"/>
                              </w:pPr>
                              <w:r w:rsidRPr="006D654F">
                                <w:t>………………………………</w:t>
                              </w:r>
                            </w:p>
                          </w:txbxContent>
                        </wps:txbx>
                        <wps:bodyPr rot="0" vert="horz" wrap="square" lIns="91440" tIns="45720" rIns="91440" bIns="45720" anchor="t" anchorCtr="0" upright="1">
                          <a:noAutofit/>
                        </wps:bodyPr>
                      </wps:wsp>
                      <wps:wsp>
                        <wps:cNvPr id="1801" name="Rectangle 1734"/>
                        <wps:cNvSpPr>
                          <a:spLocks noChangeArrowheads="1"/>
                        </wps:cNvSpPr>
                        <wps:spPr bwMode="auto">
                          <a:xfrm>
                            <a:off x="1716" y="9847"/>
                            <a:ext cx="8729" cy="802"/>
                          </a:xfrm>
                          <a:prstGeom prst="rect">
                            <a:avLst/>
                          </a:prstGeom>
                          <a:solidFill>
                            <a:srgbClr val="FFFFFF"/>
                          </a:solidFill>
                          <a:ln w="9525" algn="ctr">
                            <a:solidFill>
                              <a:srgbClr val="000000"/>
                            </a:solidFill>
                            <a:miter lim="800000"/>
                            <a:headEnd/>
                            <a:tailEnd/>
                          </a:ln>
                          <a:effectLst>
                            <a:outerShdw dist="107763" dir="2700000" algn="ctr" rotWithShape="0">
                              <a:srgbClr val="808080">
                                <a:alpha val="50000"/>
                              </a:srgbClr>
                            </a:outerShdw>
                          </a:effectLst>
                        </wps:spPr>
                        <wps:txbx>
                          <w:txbxContent>
                            <w:p w14:paraId="0ED95809" w14:textId="77777777" w:rsidR="00DE1178" w:rsidRPr="006D654F" w:rsidRDefault="00DE1178" w:rsidP="00870139">
                              <w:pPr>
                                <w:jc w:val="center"/>
                              </w:pPr>
                              <w:r w:rsidRPr="006D654F">
                                <w:t>treffen z. B. Vereinbarungen über</w:t>
                              </w:r>
                            </w:p>
                            <w:p w14:paraId="43131C93" w14:textId="77777777" w:rsidR="00DE1178" w:rsidRDefault="00DE1178" w:rsidP="00870139">
                              <w:pPr>
                                <w:jc w:val="center"/>
                              </w:pPr>
                              <w:r w:rsidRPr="006D654F">
                                <w:t>…………………………….……………………………………………………………….</w:t>
                              </w:r>
                            </w:p>
                          </w:txbxContent>
                        </wps:txbx>
                        <wps:bodyPr rot="0" vert="horz" wrap="square" lIns="91440" tIns="45720" rIns="91440" bIns="45720" anchor="t" anchorCtr="0" upright="1">
                          <a:noAutofit/>
                        </wps:bodyPr>
                      </wps:wsp>
                      <wps:wsp>
                        <wps:cNvPr id="1802" name="AutoShape 1735"/>
                        <wps:cNvSpPr>
                          <a:spLocks noChangeArrowheads="1"/>
                        </wps:cNvSpPr>
                        <wps:spPr bwMode="auto">
                          <a:xfrm>
                            <a:off x="1716" y="7931"/>
                            <a:ext cx="8729" cy="434"/>
                          </a:xfrm>
                          <a:prstGeom prst="roundRect">
                            <a:avLst>
                              <a:gd name="adj" fmla="val 16667"/>
                            </a:avLst>
                          </a:prstGeom>
                          <a:solidFill>
                            <a:srgbClr val="FFFFFF"/>
                          </a:solidFill>
                          <a:ln w="9525" algn="ctr">
                            <a:solidFill>
                              <a:srgbClr val="000000"/>
                            </a:solidFill>
                            <a:round/>
                            <a:headEnd/>
                            <a:tailEnd/>
                          </a:ln>
                          <a:effectLst>
                            <a:outerShdw dist="107763" dir="2700000" algn="ctr" rotWithShape="0">
                              <a:srgbClr val="808080">
                                <a:alpha val="50000"/>
                              </a:srgbClr>
                            </a:outerShdw>
                          </a:effectLst>
                        </wps:spPr>
                        <wps:txbx>
                          <w:txbxContent>
                            <w:p w14:paraId="4B3CD312" w14:textId="77777777" w:rsidR="00DE1178" w:rsidRPr="00870139" w:rsidRDefault="00DE1178" w:rsidP="00870139">
                              <w:pPr>
                                <w:jc w:val="center"/>
                                <w:rPr>
                                  <w:b/>
                                  <w:sz w:val="24"/>
                                  <w:szCs w:val="24"/>
                                </w:rPr>
                              </w:pPr>
                              <w:r w:rsidRPr="00870139">
                                <w:rPr>
                                  <w:b/>
                                  <w:sz w:val="24"/>
                                  <w:szCs w:val="24"/>
                                </w:rPr>
                                <w:t>Tarifpartner</w:t>
                              </w:r>
                            </w:p>
                          </w:txbxContent>
                        </wps:txbx>
                        <wps:bodyPr rot="0" vert="horz" wrap="square" lIns="91440" tIns="45720" rIns="91440" bIns="45720" anchor="t" anchorCtr="0" upright="1">
                          <a:noAutofit/>
                        </wps:bodyPr>
                      </wps:wsp>
                      <wps:wsp>
                        <wps:cNvPr id="1803" name="AutoShape 1736"/>
                        <wps:cNvSpPr>
                          <a:spLocks noChangeArrowheads="1"/>
                        </wps:cNvSpPr>
                        <wps:spPr bwMode="auto">
                          <a:xfrm rot="10800000">
                            <a:off x="5552" y="10593"/>
                            <a:ext cx="1240" cy="517"/>
                          </a:xfrm>
                          <a:prstGeom prst="triangle">
                            <a:avLst>
                              <a:gd name="adj" fmla="val 50000"/>
                            </a:avLst>
                          </a:prstGeom>
                          <a:solidFill>
                            <a:srgbClr val="FFFFFF"/>
                          </a:solidFill>
                          <a:ln w="9525" algn="ctr">
                            <a:solidFill>
                              <a:srgbClr val="000000"/>
                            </a:solidFill>
                            <a:miter lim="800000"/>
                            <a:headEnd/>
                            <a:tailEnd/>
                          </a:ln>
                          <a:effectLst>
                            <a:outerShdw dist="107763" dir="2700000" algn="ctr" rotWithShape="0">
                              <a:srgbClr val="808080">
                                <a:alpha val="50000"/>
                              </a:srgbClr>
                            </a:outerShdw>
                          </a:effectLst>
                        </wps:spPr>
                        <wps:bodyPr rot="0" vert="horz" wrap="square" lIns="91440" tIns="45720" rIns="91440" bIns="45720" anchor="t" anchorCtr="0" upright="1">
                          <a:noAutofit/>
                        </wps:bodyPr>
                      </wps:wsp>
                      <wps:wsp>
                        <wps:cNvPr id="1804" name="AutoShape 1737"/>
                        <wps:cNvSpPr>
                          <a:spLocks noChangeArrowheads="1"/>
                        </wps:cNvSpPr>
                        <wps:spPr bwMode="auto">
                          <a:xfrm>
                            <a:off x="7071" y="8164"/>
                            <a:ext cx="3726" cy="1875"/>
                          </a:xfrm>
                          <a:prstGeom prst="diamond">
                            <a:avLst/>
                          </a:prstGeom>
                          <a:solidFill>
                            <a:srgbClr val="D8D8D8"/>
                          </a:solidFill>
                          <a:ln w="9525" algn="ctr">
                            <a:solidFill>
                              <a:srgbClr val="000000"/>
                            </a:solidFill>
                            <a:miter lim="800000"/>
                            <a:headEnd/>
                            <a:tailEnd/>
                          </a:ln>
                          <a:effectLst>
                            <a:outerShdw dist="107763" dir="2700000" algn="ctr" rotWithShape="0">
                              <a:srgbClr val="808080">
                                <a:alpha val="50000"/>
                              </a:srgbClr>
                            </a:outerShdw>
                          </a:effectLst>
                        </wps:spPr>
                        <wps:txbx>
                          <w:txbxContent>
                            <w:p w14:paraId="24EF8EF9" w14:textId="77777777" w:rsidR="00DE1178" w:rsidRPr="00870139" w:rsidRDefault="00DE1178" w:rsidP="00870139">
                              <w:pPr>
                                <w:spacing w:before="120"/>
                                <w:jc w:val="center"/>
                                <w:rPr>
                                  <w:sz w:val="18"/>
                                  <w:szCs w:val="18"/>
                                </w:rPr>
                              </w:pPr>
                              <w:r>
                                <w:rPr>
                                  <w:sz w:val="18"/>
                                  <w:szCs w:val="18"/>
                                </w:rPr>
                                <w:t>……………………</w:t>
                              </w:r>
                              <w:r w:rsidRPr="00870139">
                                <w:rPr>
                                  <w:sz w:val="18"/>
                                  <w:szCs w:val="18"/>
                                </w:rPr>
                                <w:t>…</w:t>
                              </w:r>
                            </w:p>
                            <w:p w14:paraId="154CBA28" w14:textId="77777777" w:rsidR="00DE1178" w:rsidRPr="00870139" w:rsidRDefault="00DE1178" w:rsidP="00870139">
                              <w:pPr>
                                <w:jc w:val="center"/>
                                <w:rPr>
                                  <w:sz w:val="20"/>
                                </w:rPr>
                              </w:pPr>
                              <w:r w:rsidRPr="00870139">
                                <w:rPr>
                                  <w:sz w:val="20"/>
                                </w:rPr>
                                <w:t>(= Vertretung der Arbeitgeber)</w:t>
                              </w:r>
                            </w:p>
                            <w:p w14:paraId="3B8E3FE3" w14:textId="77777777" w:rsidR="00DE1178" w:rsidRDefault="00DE1178" w:rsidP="00870139"/>
                          </w:txbxContent>
                        </wps:txbx>
                        <wps:bodyPr rot="0" vert="horz" wrap="square" lIns="91440" tIns="45720" rIns="91440" bIns="45720" anchor="t" anchorCtr="0" upright="1">
                          <a:noAutofit/>
                        </wps:bodyPr>
                      </wps:wsp>
                      <wps:wsp>
                        <wps:cNvPr id="1805" name="AutoShape 1738"/>
                        <wps:cNvSpPr>
                          <a:spLocks noChangeArrowheads="1"/>
                        </wps:cNvSpPr>
                        <wps:spPr bwMode="auto">
                          <a:xfrm>
                            <a:off x="1443" y="8164"/>
                            <a:ext cx="3726" cy="1875"/>
                          </a:xfrm>
                          <a:prstGeom prst="diamond">
                            <a:avLst/>
                          </a:prstGeom>
                          <a:solidFill>
                            <a:srgbClr val="D8D8D8"/>
                          </a:solidFill>
                          <a:ln w="9525" algn="ctr">
                            <a:solidFill>
                              <a:srgbClr val="000000"/>
                            </a:solidFill>
                            <a:miter lim="800000"/>
                            <a:headEnd/>
                            <a:tailEnd/>
                          </a:ln>
                          <a:effectLst>
                            <a:outerShdw dist="107763" dir="2700000" algn="ctr" rotWithShape="0">
                              <a:srgbClr val="808080">
                                <a:alpha val="50000"/>
                              </a:srgbClr>
                            </a:outerShdw>
                          </a:effectLst>
                        </wps:spPr>
                        <wps:txbx>
                          <w:txbxContent>
                            <w:p w14:paraId="371AAC75" w14:textId="77777777" w:rsidR="00DE1178" w:rsidRPr="00870139" w:rsidRDefault="00DE1178" w:rsidP="00870139">
                              <w:pPr>
                                <w:spacing w:before="120"/>
                                <w:jc w:val="center"/>
                                <w:rPr>
                                  <w:sz w:val="18"/>
                                  <w:szCs w:val="18"/>
                                </w:rPr>
                              </w:pPr>
                              <w:r>
                                <w:rPr>
                                  <w:sz w:val="18"/>
                                  <w:szCs w:val="18"/>
                                </w:rPr>
                                <w:t>……………………</w:t>
                              </w:r>
                              <w:r w:rsidRPr="00870139">
                                <w:rPr>
                                  <w:sz w:val="18"/>
                                  <w:szCs w:val="18"/>
                                </w:rPr>
                                <w:t>…</w:t>
                              </w:r>
                            </w:p>
                            <w:p w14:paraId="1556E47D" w14:textId="77777777" w:rsidR="00DE1178" w:rsidRPr="00870139" w:rsidRDefault="00DE1178" w:rsidP="00870139">
                              <w:pPr>
                                <w:jc w:val="center"/>
                                <w:rPr>
                                  <w:sz w:val="20"/>
                                </w:rPr>
                              </w:pPr>
                              <w:r w:rsidRPr="00870139">
                                <w:rPr>
                                  <w:sz w:val="20"/>
                                </w:rPr>
                                <w:t>(= Vertretung der Arbeitnehmer)</w:t>
                              </w:r>
                            </w:p>
                          </w:txbxContent>
                        </wps:txbx>
                        <wps:bodyPr rot="0" vert="horz" wrap="square" lIns="91440" tIns="45720" rIns="91440" bIns="45720" anchor="t" anchorCtr="0" upright="1">
                          <a:noAutofit/>
                        </wps:bodyPr>
                      </wps:wsp>
                      <wps:wsp>
                        <wps:cNvPr id="1806" name="AutoShape 1739"/>
                        <wps:cNvCnPr>
                          <a:cxnSpLocks noChangeShapeType="1"/>
                        </wps:cNvCnPr>
                        <wps:spPr bwMode="auto">
                          <a:xfrm>
                            <a:off x="5242" y="9099"/>
                            <a:ext cx="1769"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8" name="Text Box 1752"/>
                        <wps:cNvSpPr txBox="1">
                          <a:spLocks noChangeArrowheads="1"/>
                        </wps:cNvSpPr>
                        <wps:spPr bwMode="auto">
                          <a:xfrm>
                            <a:off x="5004" y="8828"/>
                            <a:ext cx="2182"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60301" w14:textId="77777777" w:rsidR="00DE1178" w:rsidRDefault="00DE1178" w:rsidP="00A20855">
                              <w:pPr>
                                <w:jc w:val="center"/>
                              </w:pPr>
                              <w:r>
                                <w:t>…………………</w:t>
                              </w:r>
                            </w:p>
                          </w:txbxContent>
                        </wps:txbx>
                        <wps:bodyPr rot="0" vert="horz" wrap="square" lIns="0" tIns="0" rIns="0" bIns="0" anchor="t" anchorCtr="0" upright="1">
                          <a:noAutofit/>
                        </wps:bodyPr>
                      </wps:wsp>
                    </wpg:wgp>
                  </a:graphicData>
                </a:graphic>
              </wp:inline>
            </w:drawing>
          </mc:Choice>
          <mc:Fallback>
            <w:pict>
              <v:group w14:anchorId="1AFFB7C4" id="Group 1753" o:spid="_x0000_s1032" style="width:467.7pt;height:176.6pt;mso-position-horizontal-relative:char;mso-position-vertical-relative:line" coordorigin="1443,7931" coordsize="9354,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">
                <v:roundrect id="AutoShape 1733" o:spid="_x0000_s1033" style="position:absolute;left:1716;top:11029;width:8729;height:4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">
                  <v:shadow on="t" opacity=".5" offset="6pt,6pt"/>
                  <v:textbox>
                    <w:txbxContent>
                      <w:p w14:paraId="288D455E" w14:textId="77777777" w:rsidR="00DE1178" w:rsidRDefault="00DE1178" w:rsidP="00870139">
                        <w:pPr>
                          <w:jc w:val="center"/>
                        </w:pPr>
                        <w:r w:rsidRPr="006D654F">
                          <w:t>………………………………</w:t>
                        </w:r>
                      </w:p>
                    </w:txbxContent>
                  </v:textbox>
                </v:roundrect>
                <v:rect id="Rectangle 1734" o:spid="_x0000_s1034" style="position:absolute;left:1716;top:9847;width:8729;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">
                  <v:shadow on="t" opacity=".5" offset="6pt,6pt"/>
                  <v:textbox>
                    <w:txbxContent>
                      <w:p w14:paraId="0ED95809" w14:textId="77777777" w:rsidR="00DE1178" w:rsidRPr="006D654F" w:rsidRDefault="00DE1178" w:rsidP="00870139">
                        <w:pPr>
                          <w:jc w:val="center"/>
                        </w:pPr>
                        <w:r w:rsidRPr="006D654F">
                          <w:t>treffen z. B. Vereinbarungen über</w:t>
                        </w:r>
                      </w:p>
                      <w:p w14:paraId="43131C93" w14:textId="77777777" w:rsidR="00DE1178" w:rsidRDefault="00DE1178" w:rsidP="00870139">
                        <w:pPr>
                          <w:jc w:val="center"/>
                        </w:pPr>
                        <w:r w:rsidRPr="006D654F">
                          <w:t>…………………………….……………………………………………………………….</w:t>
                        </w:r>
                      </w:p>
                    </w:txbxContent>
                  </v:textbox>
                </v:rect>
                <v:roundrect id="AutoShape 1735" o:spid="_x0000_s1035" style="position:absolute;left:1716;top:7931;width:8729;height:4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">
                  <v:shadow on="t" opacity=".5" offset="6pt,6pt"/>
                  <v:textbox>
                    <w:txbxContent>
                      <w:p w14:paraId="4B3CD312" w14:textId="77777777" w:rsidR="00DE1178" w:rsidRPr="00870139" w:rsidRDefault="00DE1178" w:rsidP="00870139">
                        <w:pPr>
                          <w:jc w:val="center"/>
                          <w:rPr>
                            <w:b/>
                            <w:sz w:val="24"/>
                            <w:szCs w:val="24"/>
                          </w:rPr>
                        </w:pPr>
                        <w:r w:rsidRPr="00870139">
                          <w:rPr>
                            <w:b/>
                            <w:sz w:val="24"/>
                            <w:szCs w:val="24"/>
                          </w:rPr>
                          <w:t>Tarifpartner</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736" o:spid="_x0000_s1036" type="#_x0000_t5" style="position:absolute;left:5552;top:10593;width:1240;height:51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">
                  <v:shadow on="t" opacity=".5" offset="6pt,6pt"/>
                </v:shape>
                <v:shapetype id="_x0000_t4" coordsize="21600,21600" o:spt="4" path="m10800,l,10800,10800,21600,21600,10800xe">
                  <v:stroke joinstyle="miter"/>
                  <v:path gradientshapeok="t" o:connecttype="rect" textboxrect="5400,5400,16200,16200"/>
                </v:shapetype>
                <v:shape id="AutoShape 1737" o:spid="_x0000_s1037" type="#_x0000_t4" style="position:absolute;left:7071;top:8164;width:37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" fillcolor="#d8d8d8">
                  <v:shadow on="t" opacity=".5" offset="6pt,6pt"/>
                  <v:textbox>
                    <w:txbxContent>
                      <w:p w14:paraId="24EF8EF9" w14:textId="77777777" w:rsidR="00DE1178" w:rsidRPr="00870139" w:rsidRDefault="00DE1178" w:rsidP="00870139">
                        <w:pPr>
                          <w:spacing w:before="120"/>
                          <w:jc w:val="center"/>
                          <w:rPr>
                            <w:sz w:val="18"/>
                            <w:szCs w:val="18"/>
                          </w:rPr>
                        </w:pPr>
                        <w:r>
                          <w:rPr>
                            <w:sz w:val="18"/>
                            <w:szCs w:val="18"/>
                          </w:rPr>
                          <w:t>……………………</w:t>
                        </w:r>
                        <w:r w:rsidRPr="00870139">
                          <w:rPr>
                            <w:sz w:val="18"/>
                            <w:szCs w:val="18"/>
                          </w:rPr>
                          <w:t>…</w:t>
                        </w:r>
                      </w:p>
                      <w:p w14:paraId="154CBA28" w14:textId="77777777" w:rsidR="00DE1178" w:rsidRPr="00870139" w:rsidRDefault="00DE1178" w:rsidP="00870139">
                        <w:pPr>
                          <w:jc w:val="center"/>
                          <w:rPr>
                            <w:sz w:val="20"/>
                          </w:rPr>
                        </w:pPr>
                        <w:r w:rsidRPr="00870139">
                          <w:rPr>
                            <w:sz w:val="20"/>
                          </w:rPr>
                          <w:t>(= Vertretung der Arbeitgeber)</w:t>
                        </w:r>
                      </w:p>
                      <w:p w14:paraId="3B8E3FE3" w14:textId="77777777" w:rsidR="00DE1178" w:rsidRDefault="00DE1178" w:rsidP="00870139"/>
                    </w:txbxContent>
                  </v:textbox>
                </v:shape>
                <v:shape id="AutoShape 1738" o:spid="_x0000_s1038" type="#_x0000_t4" style="position:absolute;left:1443;top:8164;width:37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" fillcolor="#d8d8d8">
                  <v:shadow on="t" opacity=".5" offset="6pt,6pt"/>
                  <v:textbox>
                    <w:txbxContent>
                      <w:p w14:paraId="371AAC75" w14:textId="77777777" w:rsidR="00DE1178" w:rsidRPr="00870139" w:rsidRDefault="00DE1178" w:rsidP="00870139">
                        <w:pPr>
                          <w:spacing w:before="120"/>
                          <w:jc w:val="center"/>
                          <w:rPr>
                            <w:sz w:val="18"/>
                            <w:szCs w:val="18"/>
                          </w:rPr>
                        </w:pPr>
                        <w:r>
                          <w:rPr>
                            <w:sz w:val="18"/>
                            <w:szCs w:val="18"/>
                          </w:rPr>
                          <w:t>……………………</w:t>
                        </w:r>
                        <w:r w:rsidRPr="00870139">
                          <w:rPr>
                            <w:sz w:val="18"/>
                            <w:szCs w:val="18"/>
                          </w:rPr>
                          <w:t>…</w:t>
                        </w:r>
                      </w:p>
                      <w:p w14:paraId="1556E47D" w14:textId="77777777" w:rsidR="00DE1178" w:rsidRPr="00870139" w:rsidRDefault="00DE1178" w:rsidP="00870139">
                        <w:pPr>
                          <w:jc w:val="center"/>
                          <w:rPr>
                            <w:sz w:val="20"/>
                          </w:rPr>
                        </w:pPr>
                        <w:r w:rsidRPr="00870139">
                          <w:rPr>
                            <w:sz w:val="20"/>
                          </w:rPr>
                          <w:t>(= Vertretung der Arbeitnehmer)</w:t>
                        </w:r>
                      </w:p>
                    </w:txbxContent>
                  </v:textbox>
                </v:shape>
                <v:shapetype id="_x0000_t32" coordsize="21600,21600" o:spt="32" o:oned="t" path="m,l21600,21600e" filled="f">
                  <v:path arrowok="t" fillok="f" o:connecttype="none"/>
                  <o:lock v:ext="edit" shapetype="t"/>
                </v:shapetype>
                <v:shape id="AutoShape 1739" o:spid="_x0000_s1039" type="#_x0000_t32" style="position:absolute;left:5242;top:9099;width:1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">
                  <v:stroke startarrow="block" endarrow="block"/>
                </v:shape>
                <v:shape id="Text Box 1752" o:spid="_x0000_s1040" type="#_x0000_t202" style="position:absolute;left:5004;top:8828;width:218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SN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K/NIIr38gIevMLAAD//wMAUEsBAi0AFAAGAAgAAAAhANvh9svuAAAAhQEAABMAAAAAAAAA&#10;AAAAAAAAAAAAAFtDb250ZW50X1R5cGVzXS54bWxQSwECLQAUAAYACAAAACEAWvQsW78AAAAVAQAA&#10;CwAAAAAAAAAAAAAAAAAfAQAAX3JlbHMvLnJlbHNQSwECLQAUAAYACAAAACEAa/A0jcYAAADdAAAA&#10;DwAAAAAAAAAAAAAAAAAHAgAAZHJzL2Rvd25yZXYueG1sUEsFBgAAAAADAAMAtwAAAPoCAAAAAA==&#10;" filled="f" stroked="f">
                  <v:textbox inset="0,0,0,0">
                    <w:txbxContent>
                      <w:p w14:paraId="27660301" w14:textId="77777777" w:rsidR="00DE1178" w:rsidRDefault="00DE1178" w:rsidP="00A20855">
                        <w:pPr>
                          <w:jc w:val="center"/>
                        </w:pPr>
                        <w:r>
                          <w:t>…………………</w:t>
                        </w:r>
                      </w:p>
                    </w:txbxContent>
                  </v:textbox>
                </v:shape>
                <w10:anchorlock/>
              </v:group>
            </w:pict>
          </mc:Fallback>
        </mc:AlternateContent>
      </w:r>
    </w:p>
    <w:p w14:paraId="621B2D87" w14:textId="77777777" w:rsidR="00EE37B9" w:rsidRDefault="00EE37B9" w:rsidP="006D654F"/>
    <w:p w14:paraId="47AE8EDA" w14:textId="77777777" w:rsidR="00EE37B9" w:rsidRDefault="00EE37B9" w:rsidP="006D654F"/>
    <w:p w14:paraId="0EAB0FE0" w14:textId="77777777" w:rsidR="00EE37B9" w:rsidRPr="00327879" w:rsidRDefault="00EE37B9" w:rsidP="00EE37B9">
      <w:pPr>
        <w:pStyle w:val="berschrift4"/>
        <w:numPr>
          <w:ilvl w:val="0"/>
          <w:numId w:val="36"/>
        </w:numPr>
        <w:spacing w:before="0" w:after="0"/>
        <w:ind w:left="714" w:hanging="357"/>
        <w:rPr>
          <w:rFonts w:asciiTheme="minorHAnsi" w:hAnsiTheme="minorHAnsi"/>
          <w:b w:val="0"/>
          <w:sz w:val="22"/>
          <w:szCs w:val="22"/>
        </w:rPr>
      </w:pPr>
      <w:r w:rsidRPr="00327879">
        <w:rPr>
          <w:rFonts w:asciiTheme="minorHAnsi" w:hAnsiTheme="minorHAnsi"/>
          <w:b w:val="0"/>
          <w:sz w:val="22"/>
          <w:szCs w:val="22"/>
        </w:rPr>
        <w:t>Aufgaben</w:t>
      </w:r>
    </w:p>
    <w:p w14:paraId="538CAD36" w14:textId="77777777" w:rsidR="006D654F" w:rsidRPr="00581264" w:rsidRDefault="006D654F" w:rsidP="00581264">
      <w:pPr>
        <w:pStyle w:val="berschrift4"/>
        <w:numPr>
          <w:ilvl w:val="0"/>
          <w:numId w:val="36"/>
        </w:numPr>
        <w:spacing w:before="0" w:after="0"/>
        <w:ind w:left="714" w:hanging="357"/>
        <w:rPr>
          <w:rFonts w:asciiTheme="minorHAnsi" w:hAnsiTheme="minorHAnsi"/>
          <w:b w:val="0"/>
          <w:sz w:val="22"/>
          <w:szCs w:val="22"/>
        </w:rPr>
      </w:pPr>
      <w:r w:rsidRPr="00581264">
        <w:rPr>
          <w:rFonts w:asciiTheme="minorHAnsi" w:hAnsiTheme="minorHAnsi"/>
          <w:b w:val="0"/>
          <w:sz w:val="22"/>
          <w:szCs w:val="22"/>
        </w:rPr>
        <w:t>Lesen Sie den Text und beantworten Sie die folgenden Fragen:</w:t>
      </w:r>
    </w:p>
    <w:p w14:paraId="56DDCA3B" w14:textId="77777777" w:rsidR="006D654F" w:rsidRPr="00581264" w:rsidRDefault="006D654F" w:rsidP="00EE37B9">
      <w:pPr>
        <w:pStyle w:val="berschrift4"/>
        <w:numPr>
          <w:ilvl w:val="1"/>
          <w:numId w:val="38"/>
        </w:numPr>
        <w:spacing w:before="0" w:after="0"/>
        <w:rPr>
          <w:rFonts w:asciiTheme="minorHAnsi" w:hAnsiTheme="minorHAnsi"/>
          <w:b w:val="0"/>
          <w:sz w:val="22"/>
          <w:szCs w:val="22"/>
        </w:rPr>
      </w:pPr>
      <w:r w:rsidRPr="00581264">
        <w:rPr>
          <w:rFonts w:asciiTheme="minorHAnsi" w:hAnsiTheme="minorHAnsi"/>
          <w:b w:val="0"/>
          <w:sz w:val="22"/>
          <w:szCs w:val="22"/>
        </w:rPr>
        <w:t>Welche beiden Gruppen stehen sich in den Tarifverhandlungen gegenüber?</w:t>
      </w:r>
    </w:p>
    <w:p w14:paraId="15A41C91" w14:textId="77777777" w:rsidR="006D654F" w:rsidRPr="00581264" w:rsidRDefault="006D654F" w:rsidP="00EE37B9">
      <w:pPr>
        <w:pStyle w:val="berschrift4"/>
        <w:numPr>
          <w:ilvl w:val="1"/>
          <w:numId w:val="38"/>
        </w:numPr>
        <w:spacing w:before="0" w:after="0"/>
        <w:rPr>
          <w:rFonts w:asciiTheme="minorHAnsi" w:hAnsiTheme="minorHAnsi"/>
          <w:b w:val="0"/>
          <w:sz w:val="22"/>
          <w:szCs w:val="22"/>
        </w:rPr>
      </w:pPr>
      <w:r w:rsidRPr="00581264">
        <w:rPr>
          <w:rFonts w:asciiTheme="minorHAnsi" w:hAnsiTheme="minorHAnsi"/>
          <w:b w:val="0"/>
          <w:sz w:val="22"/>
          <w:szCs w:val="22"/>
        </w:rPr>
        <w:t>Wie nennt man diese Gruppen noch und weshalb wurden sie gebildet?</w:t>
      </w:r>
    </w:p>
    <w:p w14:paraId="53E8A610" w14:textId="77777777" w:rsidR="006D654F" w:rsidRPr="00581264" w:rsidRDefault="006D654F" w:rsidP="00EE37B9">
      <w:pPr>
        <w:pStyle w:val="berschrift4"/>
        <w:numPr>
          <w:ilvl w:val="1"/>
          <w:numId w:val="38"/>
        </w:numPr>
        <w:spacing w:before="0" w:after="0"/>
        <w:rPr>
          <w:rFonts w:asciiTheme="minorHAnsi" w:hAnsiTheme="minorHAnsi"/>
          <w:b w:val="0"/>
          <w:sz w:val="22"/>
          <w:szCs w:val="22"/>
        </w:rPr>
      </w:pPr>
      <w:r w:rsidRPr="00581264">
        <w:rPr>
          <w:rFonts w:asciiTheme="minorHAnsi" w:hAnsiTheme="minorHAnsi"/>
          <w:b w:val="0"/>
          <w:sz w:val="22"/>
          <w:szCs w:val="22"/>
        </w:rPr>
        <w:t>Was handeln sie aus?</w:t>
      </w:r>
    </w:p>
    <w:p w14:paraId="1F37A748" w14:textId="77777777" w:rsidR="006D654F" w:rsidRPr="00581264" w:rsidRDefault="006D654F" w:rsidP="00EE37B9">
      <w:pPr>
        <w:pStyle w:val="berschrift4"/>
        <w:numPr>
          <w:ilvl w:val="1"/>
          <w:numId w:val="38"/>
        </w:numPr>
        <w:spacing w:before="0" w:after="0"/>
        <w:rPr>
          <w:rFonts w:asciiTheme="minorHAnsi" w:hAnsiTheme="minorHAnsi"/>
          <w:b w:val="0"/>
          <w:sz w:val="22"/>
          <w:szCs w:val="22"/>
        </w:rPr>
      </w:pPr>
      <w:r w:rsidRPr="00581264">
        <w:rPr>
          <w:rFonts w:asciiTheme="minorHAnsi" w:hAnsiTheme="minorHAnsi"/>
          <w:b w:val="0"/>
          <w:sz w:val="22"/>
          <w:szCs w:val="22"/>
        </w:rPr>
        <w:t>Was versteht man unter „Tarifautonomie“?</w:t>
      </w:r>
    </w:p>
    <w:p w14:paraId="3519251D" w14:textId="77777777" w:rsidR="00EE37B9" w:rsidRDefault="00EE37B9" w:rsidP="00EE37B9">
      <w:pPr>
        <w:pStyle w:val="berschrift4"/>
        <w:numPr>
          <w:ilvl w:val="1"/>
          <w:numId w:val="38"/>
        </w:numPr>
        <w:spacing w:before="0" w:after="0"/>
        <w:rPr>
          <w:rFonts w:asciiTheme="minorHAnsi" w:hAnsiTheme="minorHAnsi"/>
          <w:b w:val="0"/>
          <w:sz w:val="22"/>
          <w:szCs w:val="22"/>
        </w:rPr>
      </w:pPr>
      <w:r>
        <w:rPr>
          <w:rFonts w:asciiTheme="minorHAnsi" w:hAnsiTheme="minorHAnsi"/>
          <w:b w:val="0"/>
          <w:sz w:val="22"/>
          <w:szCs w:val="22"/>
        </w:rPr>
        <w:t xml:space="preserve">Ergänze </w:t>
      </w:r>
      <w:r w:rsidR="006D654F" w:rsidRPr="00581264">
        <w:rPr>
          <w:rFonts w:asciiTheme="minorHAnsi" w:hAnsiTheme="minorHAnsi"/>
          <w:b w:val="0"/>
          <w:sz w:val="22"/>
          <w:szCs w:val="22"/>
        </w:rPr>
        <w:t>das oben stehende Schaubild.</w:t>
      </w:r>
    </w:p>
    <w:p w14:paraId="20B1869B" w14:textId="77777777" w:rsidR="00EE37B9" w:rsidRPr="00EE37B9" w:rsidRDefault="00EE37B9" w:rsidP="00EE37B9">
      <w:pPr>
        <w:rPr>
          <w:rFonts w:asciiTheme="minorHAnsi" w:hAnsiTheme="minorHAnsi"/>
          <w:sz w:val="22"/>
          <w:szCs w:val="22"/>
        </w:rPr>
      </w:pPr>
      <w:r>
        <w:rPr>
          <w:rFonts w:asciiTheme="minorHAnsi" w:hAnsiTheme="minorHAnsi"/>
          <w:b/>
          <w:sz w:val="22"/>
          <w:szCs w:val="22"/>
        </w:rPr>
        <w:br w:type="page"/>
      </w:r>
    </w:p>
    <w:p w14:paraId="55859D35" w14:textId="77777777" w:rsidR="00EE37B9" w:rsidRDefault="00EE37B9" w:rsidP="00EE37B9">
      <w:pPr>
        <w:pStyle w:val="berschrift4"/>
        <w:numPr>
          <w:ilvl w:val="0"/>
          <w:numId w:val="36"/>
        </w:numPr>
        <w:spacing w:before="0" w:after="0"/>
        <w:ind w:left="426" w:hanging="426"/>
        <w:rPr>
          <w:rFonts w:asciiTheme="minorHAnsi" w:hAnsiTheme="minorHAnsi"/>
          <w:b w:val="0"/>
          <w:sz w:val="22"/>
          <w:szCs w:val="22"/>
        </w:rPr>
      </w:pPr>
      <w:r w:rsidRPr="00327879">
        <w:rPr>
          <w:rFonts w:asciiTheme="minorHAnsi" w:hAnsiTheme="minorHAnsi"/>
          <w:b w:val="0"/>
          <w:sz w:val="22"/>
          <w:szCs w:val="22"/>
        </w:rPr>
        <w:lastRenderedPageBreak/>
        <w:t>Aufgaben</w:t>
      </w:r>
      <w:r>
        <w:rPr>
          <w:rFonts w:asciiTheme="minorHAnsi" w:hAnsiTheme="minorHAnsi"/>
          <w:b w:val="0"/>
          <w:sz w:val="22"/>
          <w:szCs w:val="22"/>
        </w:rPr>
        <w:t>:</w:t>
      </w:r>
    </w:p>
    <w:p w14:paraId="01ECDD3D" w14:textId="77777777" w:rsidR="00EE37B9" w:rsidRDefault="00EE37B9" w:rsidP="00EE37B9">
      <w:pPr>
        <w:pStyle w:val="Listenabsatz"/>
        <w:numPr>
          <w:ilvl w:val="0"/>
          <w:numId w:val="36"/>
        </w:numPr>
      </w:pPr>
      <w:r>
        <w:t>Lies dir beide Texte durch. Unterstreiche wichtige Begriffe und Passagen bezüglich der Aufgaben der Gewerkschaften und der AG-Verbände.</w:t>
      </w:r>
    </w:p>
    <w:p w14:paraId="76F01E9C" w14:textId="77777777" w:rsidR="00EE37B9" w:rsidRDefault="00EE37B9" w:rsidP="00EE37B9">
      <w:pPr>
        <w:pStyle w:val="Listenabsatz"/>
        <w:numPr>
          <w:ilvl w:val="0"/>
          <w:numId w:val="36"/>
        </w:numPr>
      </w:pPr>
      <w:r>
        <w:t>Anschließend informierst du dich im Internet über wichtige Gewerkschaften und AG-Verbände und trägst sie in die Tabellen ein.</w:t>
      </w:r>
    </w:p>
    <w:p w14:paraId="74D34261" w14:textId="77777777" w:rsidR="00EE37B9" w:rsidRPr="00EE37B9" w:rsidRDefault="00EE37B9" w:rsidP="00EE37B9">
      <w:pPr>
        <w:pStyle w:val="Listenabsatz"/>
        <w:numPr>
          <w:ilvl w:val="0"/>
          <w:numId w:val="36"/>
        </w:numPr>
      </w:pPr>
    </w:p>
    <w:p w14:paraId="67A66FCF" w14:textId="77777777" w:rsidR="00EE37B9" w:rsidRPr="00EE37B9" w:rsidRDefault="00EE37B9" w:rsidP="00EE37B9">
      <w:pPr>
        <w:ind w:left="0" w:firstLine="0"/>
        <w:rPr>
          <w:rFonts w:ascii="Times New Roman" w:hAnsi="Times New Roman"/>
          <w:b/>
          <w:kern w:val="0"/>
          <w:sz w:val="22"/>
          <w:szCs w:val="22"/>
          <w:u w:val="single"/>
        </w:rPr>
      </w:pPr>
      <w:r>
        <w:rPr>
          <w:rFonts w:ascii="Times New Roman" w:hAnsi="Times New Roman"/>
          <w:b/>
          <w:noProof/>
          <w:kern w:val="0"/>
          <w:sz w:val="22"/>
          <w:szCs w:val="22"/>
          <w:u w:val="single"/>
        </w:rPr>
        <w:drawing>
          <wp:anchor distT="0" distB="0" distL="114300" distR="114300" simplePos="0" relativeHeight="251669504" behindDoc="1" locked="0" layoutInCell="1" allowOverlap="1" wp14:anchorId="427DCA06" wp14:editId="6EBC1EA5">
            <wp:simplePos x="0" y="0"/>
            <wp:positionH relativeFrom="column">
              <wp:posOffset>4800600</wp:posOffset>
            </wp:positionH>
            <wp:positionV relativeFrom="paragraph">
              <wp:posOffset>114300</wp:posOffset>
            </wp:positionV>
            <wp:extent cx="1526540" cy="1621790"/>
            <wp:effectExtent l="0" t="0" r="0" b="0"/>
            <wp:wrapTight wrapText="bothSides">
              <wp:wrapPolygon edited="0">
                <wp:start x="0" y="0"/>
                <wp:lineTo x="0" y="21312"/>
                <wp:lineTo x="21295" y="21312"/>
                <wp:lineTo x="21295" y="0"/>
                <wp:lineTo x="0" y="0"/>
              </wp:wrapPolygon>
            </wp:wrapTight>
            <wp:docPr id="1846" name="Grafik 1846" descr="ig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igm_logo"/>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526540" cy="162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37B9">
        <w:rPr>
          <w:rFonts w:ascii="Times New Roman" w:hAnsi="Times New Roman"/>
          <w:b/>
          <w:kern w:val="0"/>
          <w:sz w:val="22"/>
          <w:szCs w:val="22"/>
          <w:u w:val="single"/>
        </w:rPr>
        <w:t xml:space="preserve">Was sind Gewerkschaften? </w:t>
      </w:r>
    </w:p>
    <w:p w14:paraId="771C39AE" w14:textId="77777777" w:rsidR="00EE37B9" w:rsidRPr="00EE37B9" w:rsidRDefault="003E0F13" w:rsidP="00EE37B9">
      <w:pPr>
        <w:ind w:left="0" w:firstLine="0"/>
        <w:rPr>
          <w:rFonts w:ascii="Times New Roman" w:hAnsi="Times New Roman"/>
          <w:kern w:val="0"/>
          <w:sz w:val="22"/>
          <w:szCs w:val="22"/>
        </w:rPr>
      </w:pPr>
      <w:hyperlink r:id="rId12" w:history="1"/>
    </w:p>
    <w:p w14:paraId="10DDAE1E" w14:textId="77777777" w:rsidR="00EE37B9" w:rsidRPr="00EE37B9" w:rsidRDefault="00EE37B9" w:rsidP="00EE37B9">
      <w:pPr>
        <w:ind w:left="0" w:firstLine="0"/>
        <w:jc w:val="both"/>
        <w:rPr>
          <w:rFonts w:ascii="Times New Roman" w:hAnsi="Times New Roman"/>
          <w:kern w:val="0"/>
          <w:sz w:val="22"/>
          <w:szCs w:val="22"/>
        </w:rPr>
      </w:pPr>
      <w:r w:rsidRPr="00EE37B9">
        <w:rPr>
          <w:rFonts w:ascii="Times New Roman" w:hAnsi="Times New Roman"/>
          <w:kern w:val="0"/>
          <w:sz w:val="22"/>
          <w:szCs w:val="22"/>
        </w:rPr>
        <w:t xml:space="preserve">Von Zeit zu Zeit drohen in Deutschland viele Arbeiter und Angestellte mit Streik. Der Grund: Sie wollen mehr Geld für ihre Arbeit und/ oder bessere Arbeitsbedingungen. Organisiert wird das </w:t>
      </w:r>
      <w:proofErr w:type="spellStart"/>
      <w:r w:rsidRPr="00EE37B9">
        <w:rPr>
          <w:rFonts w:ascii="Times New Roman" w:hAnsi="Times New Roman"/>
          <w:kern w:val="0"/>
          <w:sz w:val="22"/>
          <w:szCs w:val="22"/>
        </w:rPr>
        <w:t>ganze</w:t>
      </w:r>
      <w:proofErr w:type="spellEnd"/>
      <w:r w:rsidRPr="00EE37B9">
        <w:rPr>
          <w:rFonts w:ascii="Times New Roman" w:hAnsi="Times New Roman"/>
          <w:kern w:val="0"/>
          <w:sz w:val="22"/>
          <w:szCs w:val="22"/>
        </w:rPr>
        <w:t xml:space="preserve"> von Gewerkschaften. Das sind Gruppen, die die Rechte von Arbeitern und Angestellten gegenüber den Chefs von Firmen verteidigen. Die Gewerkschafter sind so etwas wie Klassensprecher. Sie verhandeln über Löhne und Arbeitsbedingungen.</w:t>
      </w:r>
    </w:p>
    <w:p w14:paraId="236D6993" w14:textId="77777777" w:rsidR="00EE37B9" w:rsidRPr="00EE37B9" w:rsidRDefault="00EE37B9" w:rsidP="00EE37B9">
      <w:pPr>
        <w:ind w:left="0" w:firstLine="0"/>
        <w:jc w:val="both"/>
        <w:rPr>
          <w:rFonts w:ascii="Times New Roman" w:hAnsi="Times New Roman"/>
          <w:kern w:val="0"/>
          <w:sz w:val="22"/>
          <w:szCs w:val="22"/>
        </w:rPr>
      </w:pPr>
    </w:p>
    <w:p w14:paraId="3777FA7A" w14:textId="77777777" w:rsidR="00EE37B9" w:rsidRPr="00EE37B9" w:rsidRDefault="00EE37B9" w:rsidP="00EE37B9">
      <w:pPr>
        <w:ind w:left="0" w:firstLine="0"/>
        <w:jc w:val="both"/>
        <w:rPr>
          <w:rFonts w:ascii="Times New Roman" w:hAnsi="Times New Roman"/>
          <w:kern w:val="0"/>
          <w:sz w:val="22"/>
          <w:szCs w:val="22"/>
          <w:u w:val="single"/>
        </w:rPr>
      </w:pPr>
      <w:r w:rsidRPr="00EE37B9">
        <w:rPr>
          <w:rFonts w:ascii="Times New Roman" w:hAnsi="Times New Roman"/>
          <w:kern w:val="0"/>
          <w:sz w:val="22"/>
          <w:szCs w:val="22"/>
          <w:u w:val="single"/>
        </w:rPr>
        <w:t>Verschiedene Gewerkschaften</w:t>
      </w:r>
    </w:p>
    <w:p w14:paraId="10D0FE81" w14:textId="77777777" w:rsidR="00EE37B9" w:rsidRPr="00EE37B9" w:rsidRDefault="00EE37B9" w:rsidP="00EE37B9">
      <w:pPr>
        <w:ind w:left="0" w:firstLine="0"/>
        <w:jc w:val="both"/>
        <w:rPr>
          <w:rFonts w:ascii="Times New Roman" w:hAnsi="Times New Roman"/>
          <w:kern w:val="0"/>
          <w:sz w:val="22"/>
          <w:szCs w:val="22"/>
        </w:rPr>
      </w:pPr>
      <w:r w:rsidRPr="00EE37B9">
        <w:rPr>
          <w:rFonts w:ascii="Times New Roman" w:hAnsi="Times New Roman"/>
          <w:kern w:val="0"/>
          <w:sz w:val="22"/>
          <w:szCs w:val="22"/>
        </w:rPr>
        <w:t>Es gibt verschiedene Gewerkschaften, die für unterschiedliche Bereiche zuständig sind. Die Gewerkschaft IG Metall (IGM) vertritt vor allem  Menschen, deren Arbeit etwas mit Metall zu tun hat. Das sind zum Beispiel Autobauer. Die Gewerkschaft ver.di vertritt gleich mehrere Bereiche, zum Beispiel Busfahrer, Müllmänner, Angestellte in Krankenhäusern und Betreuer in Kindertagesstätten. ver.di ist die Abkürzung für Vereinte Dienstleistungen.</w:t>
      </w:r>
    </w:p>
    <w:p w14:paraId="3CC048B8" w14:textId="77777777" w:rsidR="00EE37B9" w:rsidRPr="00EE37B9" w:rsidRDefault="00EE37B9" w:rsidP="00EE37B9">
      <w:pPr>
        <w:ind w:left="0" w:firstLine="0"/>
        <w:jc w:val="both"/>
        <w:rPr>
          <w:rFonts w:ascii="Times New Roman" w:hAnsi="Times New Roman"/>
          <w:kern w:val="0"/>
          <w:sz w:val="22"/>
          <w:szCs w:val="22"/>
        </w:rPr>
      </w:pPr>
      <w:r>
        <w:rPr>
          <w:rFonts w:ascii="Times New Roman" w:hAnsi="Times New Roman"/>
          <w:noProof/>
          <w:kern w:val="0"/>
          <w:sz w:val="22"/>
          <w:szCs w:val="22"/>
        </w:rPr>
        <w:drawing>
          <wp:anchor distT="0" distB="0" distL="114300" distR="114300" simplePos="0" relativeHeight="251670528" behindDoc="1" locked="0" layoutInCell="1" allowOverlap="1" wp14:anchorId="41F0914F" wp14:editId="450356CB">
            <wp:simplePos x="0" y="0"/>
            <wp:positionH relativeFrom="column">
              <wp:posOffset>0</wp:posOffset>
            </wp:positionH>
            <wp:positionV relativeFrom="paragraph">
              <wp:posOffset>167640</wp:posOffset>
            </wp:positionV>
            <wp:extent cx="1526540" cy="1621790"/>
            <wp:effectExtent l="0" t="0" r="0" b="0"/>
            <wp:wrapTight wrapText="bothSides">
              <wp:wrapPolygon edited="0">
                <wp:start x="0" y="0"/>
                <wp:lineTo x="0" y="21312"/>
                <wp:lineTo x="21295" y="21312"/>
                <wp:lineTo x="21295" y="0"/>
                <wp:lineTo x="0" y="0"/>
              </wp:wrapPolygon>
            </wp:wrapTight>
            <wp:docPr id="1845" name="Grafik 1845" descr="verd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verdi_logo"/>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152654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29AFA" w14:textId="77777777" w:rsidR="00EE37B9" w:rsidRPr="00EE37B9" w:rsidRDefault="00EE37B9" w:rsidP="00EE37B9">
      <w:pPr>
        <w:ind w:left="0" w:firstLine="0"/>
        <w:jc w:val="both"/>
        <w:rPr>
          <w:rFonts w:ascii="Times New Roman" w:hAnsi="Times New Roman"/>
          <w:kern w:val="0"/>
          <w:sz w:val="22"/>
          <w:szCs w:val="22"/>
        </w:rPr>
      </w:pPr>
      <w:r w:rsidRPr="00EE37B9">
        <w:rPr>
          <w:rFonts w:ascii="Times New Roman" w:hAnsi="Times New Roman"/>
          <w:kern w:val="0"/>
          <w:sz w:val="22"/>
          <w:szCs w:val="22"/>
        </w:rPr>
        <w:t>Gewerkschaften gibt es seit etwa 130 Jahren. Davor hatten Arbeiter in den Firmen, in denen sie arbeiteten kein Mitspracherecht. Die Firmenchefs konnten ihre Arbeiter jederzeit entlassen. Pausen, freie Wochenenden oder Urlaub gab es selten. Auch Kinder schufteten in den Fabriken. Durch die harte Arbeit wurden viele Menschen krank. Viele Jobs waren so gefährlich, dass es oft Unfälle gab. Die Entlohnung war ungerecht, oft wurden Arbeiter mit wertlosen Gütern bezahlt.</w:t>
      </w:r>
    </w:p>
    <w:p w14:paraId="59F04462" w14:textId="77777777" w:rsidR="00EE37B9" w:rsidRPr="00EE37B9" w:rsidRDefault="00EE37B9" w:rsidP="00EE37B9">
      <w:pPr>
        <w:ind w:left="0" w:firstLine="0"/>
        <w:jc w:val="both"/>
        <w:rPr>
          <w:rFonts w:ascii="Times New Roman" w:hAnsi="Times New Roman"/>
          <w:kern w:val="0"/>
          <w:sz w:val="22"/>
          <w:szCs w:val="22"/>
        </w:rPr>
      </w:pPr>
      <w:r>
        <w:rPr>
          <w:rFonts w:ascii="Times New Roman" w:hAnsi="Times New Roman"/>
          <w:noProof/>
          <w:kern w:val="0"/>
          <w:sz w:val="22"/>
          <w:szCs w:val="22"/>
        </w:rPr>
        <w:drawing>
          <wp:anchor distT="0" distB="0" distL="114300" distR="114300" simplePos="0" relativeHeight="251671552" behindDoc="1" locked="0" layoutInCell="1" allowOverlap="1" wp14:anchorId="2C259472" wp14:editId="38BCA611">
            <wp:simplePos x="0" y="0"/>
            <wp:positionH relativeFrom="column">
              <wp:posOffset>2588260</wp:posOffset>
            </wp:positionH>
            <wp:positionV relativeFrom="paragraph">
              <wp:posOffset>137795</wp:posOffset>
            </wp:positionV>
            <wp:extent cx="2232025" cy="1642745"/>
            <wp:effectExtent l="0" t="0" r="0" b="0"/>
            <wp:wrapTight wrapText="bothSides">
              <wp:wrapPolygon edited="0">
                <wp:start x="0" y="0"/>
                <wp:lineTo x="0" y="21291"/>
                <wp:lineTo x="21385" y="21291"/>
                <wp:lineTo x="21385" y="0"/>
                <wp:lineTo x="0" y="0"/>
              </wp:wrapPolygon>
            </wp:wrapTight>
            <wp:docPr id="1844" name="Grafik 1844" descr="warnstre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descr="warnstreik"/>
                    <pic:cNvPicPr>
                      <a:picLocks noChangeAspect="1" noChangeArrowheads="1"/>
                    </pic:cNvPicPr>
                  </pic:nvPicPr>
                  <pic:blipFill>
                    <a:blip r:embed="rId14">
                      <a:grayscl/>
                      <a:extLst>
                        <a:ext uri="{28A0092B-C50C-407E-A947-70E740481C1C}">
                          <a14:useLocalDpi xmlns:a14="http://schemas.microsoft.com/office/drawing/2010/main" val="0"/>
                        </a:ext>
                      </a:extLst>
                    </a:blip>
                    <a:srcRect b="6830"/>
                    <a:stretch>
                      <a:fillRect/>
                    </a:stretch>
                  </pic:blipFill>
                  <pic:spPr bwMode="auto">
                    <a:xfrm>
                      <a:off x="0" y="0"/>
                      <a:ext cx="2232025" cy="1642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7C3C17" w14:textId="77777777" w:rsidR="00EE37B9" w:rsidRPr="00EE37B9" w:rsidRDefault="00EE37B9" w:rsidP="00EE37B9">
      <w:pPr>
        <w:ind w:left="0" w:firstLine="0"/>
        <w:jc w:val="both"/>
        <w:rPr>
          <w:rFonts w:ascii="Times New Roman" w:hAnsi="Times New Roman"/>
          <w:kern w:val="0"/>
          <w:sz w:val="22"/>
          <w:szCs w:val="22"/>
        </w:rPr>
      </w:pPr>
      <w:r w:rsidRPr="00EE37B9">
        <w:rPr>
          <w:rFonts w:ascii="Times New Roman" w:hAnsi="Times New Roman"/>
          <w:kern w:val="0"/>
          <w:sz w:val="22"/>
          <w:szCs w:val="22"/>
        </w:rPr>
        <w:t xml:space="preserve">Wenn jemand verletzt oder krank war und deshalb nicht zur Arbeit gehen konnte, bekam er kein Geld. Das alles waren sehr harte Bedingungen für die Arbeiter. Sie wollten das nicht länger hinnehmen. Deshalb taten sie sich zusammen und kämpften gemeinsam dafür, dass es ihnen besser ging. Sie gründeten eine Art Verein, die Gewerkschaft. Am Anfang wurden die Arbeiter, die bei der Gewerkschaft mitmachten, von ihren Chefs unterdrückt. Ihre Forderungen wurden abgelehnt und die Gewerkschaften sogar verboten. Aber weil immer mehr Arbeiter bei den Gewerkschaften mitmachten, wurden sie mächtiger. Sie konnten jetzt sogar einen Streik organisieren. Das bedeutet, dass die Arbeiter nicht zur Arbeit kamen. </w:t>
      </w:r>
    </w:p>
    <w:p w14:paraId="461A2C0D" w14:textId="77777777" w:rsidR="00EE37B9" w:rsidRPr="00EE37B9" w:rsidRDefault="00EE37B9" w:rsidP="00EE37B9">
      <w:pPr>
        <w:ind w:left="0" w:firstLine="0"/>
        <w:jc w:val="both"/>
        <w:rPr>
          <w:rFonts w:ascii="Times New Roman" w:hAnsi="Times New Roman"/>
          <w:kern w:val="0"/>
          <w:sz w:val="22"/>
          <w:szCs w:val="22"/>
        </w:rPr>
      </w:pPr>
    </w:p>
    <w:p w14:paraId="7518C590" w14:textId="77777777" w:rsidR="00EE37B9" w:rsidRPr="00EE37B9" w:rsidRDefault="00EE37B9" w:rsidP="00EE37B9">
      <w:pPr>
        <w:ind w:left="0" w:firstLine="0"/>
        <w:jc w:val="both"/>
        <w:rPr>
          <w:rFonts w:ascii="Times New Roman" w:hAnsi="Times New Roman"/>
          <w:kern w:val="0"/>
          <w:sz w:val="22"/>
          <w:szCs w:val="22"/>
        </w:rPr>
      </w:pPr>
      <w:r w:rsidRPr="00EE37B9">
        <w:rPr>
          <w:rFonts w:ascii="Times New Roman" w:hAnsi="Times New Roman"/>
          <w:kern w:val="0"/>
          <w:sz w:val="22"/>
          <w:szCs w:val="22"/>
        </w:rPr>
        <w:t>Die Streiks zeigten Wirkung</w:t>
      </w:r>
    </w:p>
    <w:p w14:paraId="52601328" w14:textId="77777777" w:rsidR="00EE37B9" w:rsidRPr="00EE37B9" w:rsidRDefault="00EE37B9" w:rsidP="00EE37B9">
      <w:pPr>
        <w:ind w:left="0" w:firstLine="0"/>
        <w:jc w:val="both"/>
        <w:rPr>
          <w:rFonts w:ascii="Times New Roman" w:hAnsi="Times New Roman"/>
          <w:kern w:val="0"/>
          <w:sz w:val="22"/>
          <w:szCs w:val="22"/>
        </w:rPr>
      </w:pPr>
      <w:r w:rsidRPr="00EE37B9">
        <w:rPr>
          <w:rFonts w:ascii="Times New Roman" w:hAnsi="Times New Roman"/>
          <w:kern w:val="0"/>
          <w:sz w:val="22"/>
          <w:szCs w:val="22"/>
        </w:rPr>
        <w:t>Ihren Chefs drohten sie damit, dass sie nur dann wieder kämen, wenn sie besser behandelt würden. Vor den Streiks hatten die Firmenchefs richtig Angst. Wenn nämlich keiner mehr zur Arbeit kommt, dann können die Firmen auch kein Geld verdienen. Mit den Streiks haben die Gewerkschaften gezeigt, dass nicht nur die Chefs, sondern auch die Arbeiter viel Macht haben. Bis heute ist der Streik das wichtigste Druckmittel der Gewerkschaften.</w:t>
      </w:r>
    </w:p>
    <w:p w14:paraId="4ACBCA76" w14:textId="77777777" w:rsidR="00EE37B9" w:rsidRDefault="00EE37B9">
      <w:pPr>
        <w:rPr>
          <w:rFonts w:ascii="Times New Roman" w:hAnsi="Times New Roman"/>
          <w:kern w:val="0"/>
          <w:sz w:val="22"/>
          <w:szCs w:val="22"/>
        </w:rPr>
      </w:pPr>
      <w:r>
        <w:rPr>
          <w:rFonts w:ascii="Times New Roman" w:hAnsi="Times New Roman"/>
          <w:kern w:val="0"/>
          <w:sz w:val="22"/>
          <w:szCs w:val="22"/>
        </w:rPr>
        <w:br w:type="page"/>
      </w:r>
    </w:p>
    <w:p w14:paraId="0722DE0C" w14:textId="77777777" w:rsidR="00EE37B9" w:rsidRPr="00EE37B9" w:rsidRDefault="00EE37B9" w:rsidP="00EE37B9">
      <w:pPr>
        <w:ind w:left="0" w:firstLine="0"/>
        <w:jc w:val="both"/>
        <w:rPr>
          <w:rFonts w:ascii="Times New Roman" w:hAnsi="Times New Roman"/>
          <w:kern w:val="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4606"/>
      </w:tblGrid>
      <w:tr w:rsidR="00EE37B9" w:rsidRPr="00EE37B9" w14:paraId="030746DF" w14:textId="77777777" w:rsidTr="00365A19">
        <w:trPr>
          <w:trHeight w:val="307"/>
        </w:trPr>
        <w:tc>
          <w:tcPr>
            <w:tcW w:w="4606" w:type="dxa"/>
            <w:shd w:val="clear" w:color="auto" w:fill="auto"/>
          </w:tcPr>
          <w:p w14:paraId="5FAD2948" w14:textId="77777777" w:rsidR="00EE37B9" w:rsidRPr="00365A19" w:rsidRDefault="00365A19" w:rsidP="00365A19">
            <w:pPr>
              <w:ind w:left="0" w:firstLine="0"/>
              <w:jc w:val="center"/>
              <w:rPr>
                <w:rFonts w:ascii="Times New Roman" w:hAnsi="Times New Roman"/>
                <w:b/>
                <w:kern w:val="0"/>
                <w:sz w:val="20"/>
              </w:rPr>
            </w:pPr>
            <w:r>
              <w:rPr>
                <w:rFonts w:ascii="Times New Roman" w:hAnsi="Times New Roman"/>
                <w:b/>
                <w:kern w:val="0"/>
                <w:sz w:val="20"/>
              </w:rPr>
              <w:t>Gewerkschaft:</w:t>
            </w:r>
          </w:p>
        </w:tc>
        <w:tc>
          <w:tcPr>
            <w:tcW w:w="4606" w:type="dxa"/>
            <w:shd w:val="clear" w:color="auto" w:fill="auto"/>
          </w:tcPr>
          <w:p w14:paraId="11158E78" w14:textId="77777777" w:rsidR="00EE37B9" w:rsidRPr="00365A19" w:rsidRDefault="00365A19" w:rsidP="00365A19">
            <w:pPr>
              <w:ind w:left="0" w:firstLine="0"/>
              <w:jc w:val="center"/>
              <w:rPr>
                <w:rFonts w:ascii="Times New Roman" w:hAnsi="Times New Roman"/>
                <w:b/>
                <w:kern w:val="0"/>
                <w:sz w:val="20"/>
              </w:rPr>
            </w:pPr>
            <w:r w:rsidRPr="00365A19">
              <w:rPr>
                <w:rFonts w:ascii="Times New Roman" w:hAnsi="Times New Roman"/>
                <w:b/>
                <w:kern w:val="0"/>
                <w:sz w:val="20"/>
              </w:rPr>
              <w:t>Berufe, Gewerke</w:t>
            </w:r>
            <w:r>
              <w:rPr>
                <w:rFonts w:ascii="Times New Roman" w:hAnsi="Times New Roman"/>
                <w:b/>
                <w:kern w:val="0"/>
                <w:sz w:val="20"/>
              </w:rPr>
              <w:t>:</w:t>
            </w:r>
          </w:p>
        </w:tc>
      </w:tr>
      <w:tr w:rsidR="00EE37B9" w:rsidRPr="00EE37B9" w14:paraId="284540D3" w14:textId="77777777" w:rsidTr="00365A19">
        <w:trPr>
          <w:trHeight w:val="567"/>
        </w:trPr>
        <w:tc>
          <w:tcPr>
            <w:tcW w:w="4606" w:type="dxa"/>
            <w:shd w:val="clear" w:color="auto" w:fill="auto"/>
          </w:tcPr>
          <w:p w14:paraId="4936921B" w14:textId="77777777" w:rsidR="00EE37B9" w:rsidRPr="00EE37B9" w:rsidRDefault="00EE37B9" w:rsidP="00EE37B9">
            <w:pPr>
              <w:ind w:left="0" w:firstLine="0"/>
              <w:jc w:val="both"/>
              <w:rPr>
                <w:rFonts w:ascii="Times New Roman" w:hAnsi="Times New Roman"/>
                <w:kern w:val="0"/>
                <w:sz w:val="22"/>
                <w:szCs w:val="22"/>
              </w:rPr>
            </w:pPr>
          </w:p>
        </w:tc>
        <w:tc>
          <w:tcPr>
            <w:tcW w:w="4606" w:type="dxa"/>
            <w:shd w:val="clear" w:color="auto" w:fill="auto"/>
          </w:tcPr>
          <w:p w14:paraId="4D8FFF62" w14:textId="77777777" w:rsidR="00EE37B9" w:rsidRPr="00EE37B9" w:rsidRDefault="00EE37B9" w:rsidP="00EE37B9">
            <w:pPr>
              <w:ind w:left="0" w:firstLine="0"/>
              <w:jc w:val="both"/>
              <w:rPr>
                <w:rFonts w:ascii="Times New Roman" w:hAnsi="Times New Roman"/>
                <w:kern w:val="0"/>
                <w:sz w:val="22"/>
                <w:szCs w:val="22"/>
              </w:rPr>
            </w:pPr>
          </w:p>
        </w:tc>
      </w:tr>
      <w:tr w:rsidR="00EE37B9" w:rsidRPr="00EE37B9" w14:paraId="187798F6" w14:textId="77777777" w:rsidTr="00365A19">
        <w:trPr>
          <w:trHeight w:val="567"/>
        </w:trPr>
        <w:tc>
          <w:tcPr>
            <w:tcW w:w="4606" w:type="dxa"/>
            <w:shd w:val="clear" w:color="auto" w:fill="auto"/>
          </w:tcPr>
          <w:p w14:paraId="03D4998D" w14:textId="77777777" w:rsidR="00EE37B9" w:rsidRPr="00EE37B9" w:rsidRDefault="00EE37B9" w:rsidP="00EE37B9">
            <w:pPr>
              <w:ind w:left="0" w:firstLine="0"/>
              <w:jc w:val="both"/>
              <w:rPr>
                <w:rFonts w:ascii="Times New Roman" w:hAnsi="Times New Roman"/>
                <w:kern w:val="0"/>
                <w:sz w:val="22"/>
                <w:szCs w:val="22"/>
              </w:rPr>
            </w:pPr>
          </w:p>
        </w:tc>
        <w:tc>
          <w:tcPr>
            <w:tcW w:w="4606" w:type="dxa"/>
            <w:shd w:val="clear" w:color="auto" w:fill="auto"/>
          </w:tcPr>
          <w:p w14:paraId="0E1360DC" w14:textId="77777777" w:rsidR="00EE37B9" w:rsidRPr="00EE37B9" w:rsidRDefault="00EE37B9" w:rsidP="00EE37B9">
            <w:pPr>
              <w:ind w:left="0" w:firstLine="0"/>
              <w:jc w:val="both"/>
              <w:rPr>
                <w:rFonts w:ascii="Times New Roman" w:hAnsi="Times New Roman"/>
                <w:kern w:val="0"/>
                <w:sz w:val="22"/>
                <w:szCs w:val="22"/>
              </w:rPr>
            </w:pPr>
          </w:p>
        </w:tc>
      </w:tr>
      <w:tr w:rsidR="00EE37B9" w:rsidRPr="00EE37B9" w14:paraId="3771594B" w14:textId="77777777" w:rsidTr="00365A19">
        <w:trPr>
          <w:trHeight w:val="567"/>
        </w:trPr>
        <w:tc>
          <w:tcPr>
            <w:tcW w:w="4606" w:type="dxa"/>
            <w:shd w:val="clear" w:color="auto" w:fill="auto"/>
          </w:tcPr>
          <w:p w14:paraId="3F33E252" w14:textId="77777777" w:rsidR="00EE37B9" w:rsidRPr="00EE37B9" w:rsidRDefault="00EE37B9" w:rsidP="00EE37B9">
            <w:pPr>
              <w:ind w:left="0" w:firstLine="0"/>
              <w:jc w:val="both"/>
              <w:rPr>
                <w:rFonts w:ascii="Times New Roman" w:hAnsi="Times New Roman"/>
                <w:kern w:val="0"/>
                <w:sz w:val="22"/>
                <w:szCs w:val="22"/>
              </w:rPr>
            </w:pPr>
          </w:p>
        </w:tc>
        <w:tc>
          <w:tcPr>
            <w:tcW w:w="4606" w:type="dxa"/>
            <w:shd w:val="clear" w:color="auto" w:fill="auto"/>
          </w:tcPr>
          <w:p w14:paraId="447E2C2B" w14:textId="77777777" w:rsidR="00EE37B9" w:rsidRPr="00EE37B9" w:rsidRDefault="00EE37B9" w:rsidP="00EE37B9">
            <w:pPr>
              <w:ind w:left="0" w:firstLine="0"/>
              <w:jc w:val="both"/>
              <w:rPr>
                <w:rFonts w:ascii="Times New Roman" w:hAnsi="Times New Roman"/>
                <w:kern w:val="0"/>
                <w:sz w:val="22"/>
                <w:szCs w:val="22"/>
              </w:rPr>
            </w:pPr>
          </w:p>
        </w:tc>
      </w:tr>
      <w:tr w:rsidR="00365A19" w:rsidRPr="00EE37B9" w14:paraId="6A6C6129" w14:textId="77777777" w:rsidTr="00365A19">
        <w:trPr>
          <w:trHeight w:val="567"/>
        </w:trPr>
        <w:tc>
          <w:tcPr>
            <w:tcW w:w="4606" w:type="dxa"/>
            <w:shd w:val="clear" w:color="auto" w:fill="auto"/>
          </w:tcPr>
          <w:p w14:paraId="127B6CC3" w14:textId="77777777" w:rsidR="00365A19" w:rsidRPr="00EE37B9" w:rsidRDefault="00365A19" w:rsidP="00EE37B9">
            <w:pPr>
              <w:ind w:left="0" w:firstLine="0"/>
              <w:jc w:val="both"/>
              <w:rPr>
                <w:rFonts w:ascii="Times New Roman" w:hAnsi="Times New Roman"/>
                <w:kern w:val="0"/>
                <w:sz w:val="22"/>
                <w:szCs w:val="22"/>
              </w:rPr>
            </w:pPr>
          </w:p>
        </w:tc>
        <w:tc>
          <w:tcPr>
            <w:tcW w:w="4606" w:type="dxa"/>
            <w:shd w:val="clear" w:color="auto" w:fill="auto"/>
          </w:tcPr>
          <w:p w14:paraId="24083881" w14:textId="77777777" w:rsidR="00365A19" w:rsidRPr="00EE37B9" w:rsidRDefault="00365A19" w:rsidP="00EE37B9">
            <w:pPr>
              <w:ind w:left="0" w:firstLine="0"/>
              <w:jc w:val="both"/>
              <w:rPr>
                <w:rFonts w:ascii="Times New Roman" w:hAnsi="Times New Roman"/>
                <w:kern w:val="0"/>
                <w:sz w:val="22"/>
                <w:szCs w:val="22"/>
              </w:rPr>
            </w:pPr>
          </w:p>
        </w:tc>
      </w:tr>
      <w:tr w:rsidR="00365A19" w:rsidRPr="00EE37B9" w14:paraId="358B8788" w14:textId="77777777" w:rsidTr="00365A19">
        <w:trPr>
          <w:trHeight w:val="567"/>
        </w:trPr>
        <w:tc>
          <w:tcPr>
            <w:tcW w:w="4606" w:type="dxa"/>
            <w:shd w:val="clear" w:color="auto" w:fill="auto"/>
          </w:tcPr>
          <w:p w14:paraId="5AD859DA" w14:textId="77777777" w:rsidR="00365A19" w:rsidRPr="00EE37B9" w:rsidRDefault="00365A19" w:rsidP="00EE37B9">
            <w:pPr>
              <w:ind w:left="0" w:firstLine="0"/>
              <w:jc w:val="both"/>
              <w:rPr>
                <w:rFonts w:ascii="Times New Roman" w:hAnsi="Times New Roman"/>
                <w:kern w:val="0"/>
                <w:sz w:val="22"/>
                <w:szCs w:val="22"/>
              </w:rPr>
            </w:pPr>
          </w:p>
        </w:tc>
        <w:tc>
          <w:tcPr>
            <w:tcW w:w="4606" w:type="dxa"/>
            <w:shd w:val="clear" w:color="auto" w:fill="auto"/>
          </w:tcPr>
          <w:p w14:paraId="38FBF8FB" w14:textId="77777777" w:rsidR="00365A19" w:rsidRPr="00EE37B9" w:rsidRDefault="00365A19" w:rsidP="00EE37B9">
            <w:pPr>
              <w:ind w:left="0" w:firstLine="0"/>
              <w:jc w:val="both"/>
              <w:rPr>
                <w:rFonts w:ascii="Times New Roman" w:hAnsi="Times New Roman"/>
                <w:kern w:val="0"/>
                <w:sz w:val="22"/>
                <w:szCs w:val="22"/>
              </w:rPr>
            </w:pPr>
          </w:p>
        </w:tc>
      </w:tr>
      <w:tr w:rsidR="00365A19" w:rsidRPr="00EE37B9" w14:paraId="49C66271" w14:textId="77777777" w:rsidTr="00365A19">
        <w:trPr>
          <w:trHeight w:val="567"/>
        </w:trPr>
        <w:tc>
          <w:tcPr>
            <w:tcW w:w="4606" w:type="dxa"/>
            <w:shd w:val="clear" w:color="auto" w:fill="auto"/>
          </w:tcPr>
          <w:p w14:paraId="44DB37C9" w14:textId="77777777" w:rsidR="00365A19" w:rsidRPr="00EE37B9" w:rsidRDefault="00365A19" w:rsidP="00EE37B9">
            <w:pPr>
              <w:ind w:left="0" w:firstLine="0"/>
              <w:jc w:val="both"/>
              <w:rPr>
                <w:rFonts w:ascii="Times New Roman" w:hAnsi="Times New Roman"/>
                <w:kern w:val="0"/>
                <w:sz w:val="22"/>
                <w:szCs w:val="22"/>
              </w:rPr>
            </w:pPr>
          </w:p>
        </w:tc>
        <w:tc>
          <w:tcPr>
            <w:tcW w:w="4606" w:type="dxa"/>
            <w:shd w:val="clear" w:color="auto" w:fill="auto"/>
          </w:tcPr>
          <w:p w14:paraId="28F7E985" w14:textId="77777777" w:rsidR="00365A19" w:rsidRPr="00EE37B9" w:rsidRDefault="00365A19" w:rsidP="00EE37B9">
            <w:pPr>
              <w:ind w:left="0" w:firstLine="0"/>
              <w:jc w:val="both"/>
              <w:rPr>
                <w:rFonts w:ascii="Times New Roman" w:hAnsi="Times New Roman"/>
                <w:kern w:val="0"/>
                <w:sz w:val="22"/>
                <w:szCs w:val="22"/>
              </w:rPr>
            </w:pPr>
          </w:p>
        </w:tc>
      </w:tr>
      <w:tr w:rsidR="00365A19" w:rsidRPr="00EE37B9" w14:paraId="4CABD063" w14:textId="77777777" w:rsidTr="00365A19">
        <w:trPr>
          <w:trHeight w:val="567"/>
        </w:trPr>
        <w:tc>
          <w:tcPr>
            <w:tcW w:w="4606" w:type="dxa"/>
            <w:shd w:val="clear" w:color="auto" w:fill="auto"/>
          </w:tcPr>
          <w:p w14:paraId="5ABB5BB2" w14:textId="77777777" w:rsidR="00365A19" w:rsidRPr="00EE37B9" w:rsidRDefault="00365A19" w:rsidP="00EE37B9">
            <w:pPr>
              <w:ind w:left="0" w:firstLine="0"/>
              <w:jc w:val="both"/>
              <w:rPr>
                <w:rFonts w:ascii="Times New Roman" w:hAnsi="Times New Roman"/>
                <w:kern w:val="0"/>
                <w:sz w:val="22"/>
                <w:szCs w:val="22"/>
              </w:rPr>
            </w:pPr>
          </w:p>
        </w:tc>
        <w:tc>
          <w:tcPr>
            <w:tcW w:w="4606" w:type="dxa"/>
            <w:shd w:val="clear" w:color="auto" w:fill="auto"/>
          </w:tcPr>
          <w:p w14:paraId="60B9A2EA" w14:textId="77777777" w:rsidR="00365A19" w:rsidRPr="00EE37B9" w:rsidRDefault="00365A19" w:rsidP="00EE37B9">
            <w:pPr>
              <w:ind w:left="0" w:firstLine="0"/>
              <w:jc w:val="both"/>
              <w:rPr>
                <w:rFonts w:ascii="Times New Roman" w:hAnsi="Times New Roman"/>
                <w:kern w:val="0"/>
                <w:sz w:val="22"/>
                <w:szCs w:val="22"/>
              </w:rPr>
            </w:pPr>
          </w:p>
        </w:tc>
      </w:tr>
    </w:tbl>
    <w:p w14:paraId="76663696" w14:textId="77777777" w:rsidR="00EE37B9" w:rsidRPr="00EE37B9" w:rsidRDefault="00EE37B9" w:rsidP="00EE37B9">
      <w:pPr>
        <w:ind w:left="0" w:firstLine="0"/>
        <w:jc w:val="both"/>
        <w:rPr>
          <w:rFonts w:ascii="Times New Roman" w:hAnsi="Times New Roman"/>
          <w:kern w:val="0"/>
          <w:sz w:val="22"/>
          <w:szCs w:val="22"/>
        </w:rPr>
      </w:pPr>
    </w:p>
    <w:p w14:paraId="4A49036A" w14:textId="77777777" w:rsidR="00EE37B9" w:rsidRDefault="00EE37B9" w:rsidP="00EE37B9">
      <w:pPr>
        <w:rPr>
          <w:rFonts w:ascii="Times New Roman" w:hAnsi="Times New Roman"/>
          <w:kern w:val="0"/>
          <w:sz w:val="24"/>
          <w:szCs w:val="24"/>
          <w:u w:val="single"/>
        </w:rPr>
      </w:pPr>
    </w:p>
    <w:p w14:paraId="6E14DB23" w14:textId="77777777" w:rsidR="00EE37B9" w:rsidRPr="00EE37B9" w:rsidRDefault="00EE37B9" w:rsidP="00EE37B9">
      <w:pPr>
        <w:ind w:left="0" w:firstLine="0"/>
        <w:rPr>
          <w:rFonts w:ascii="Times New Roman" w:hAnsi="Times New Roman"/>
          <w:b/>
          <w:kern w:val="0"/>
          <w:sz w:val="24"/>
          <w:szCs w:val="24"/>
          <w:u w:val="single"/>
        </w:rPr>
      </w:pPr>
      <w:r w:rsidRPr="00EE37B9">
        <w:rPr>
          <w:rFonts w:ascii="Times New Roman" w:hAnsi="Times New Roman"/>
          <w:b/>
          <w:kern w:val="0"/>
          <w:sz w:val="24"/>
          <w:szCs w:val="24"/>
          <w:u w:val="single"/>
        </w:rPr>
        <w:t>Was ist ein Arbeitgeberverband?</w:t>
      </w:r>
    </w:p>
    <w:p w14:paraId="3127C18E" w14:textId="77777777" w:rsidR="00EE37B9" w:rsidRPr="00EE37B9" w:rsidRDefault="00EE37B9" w:rsidP="00EE37B9">
      <w:pPr>
        <w:ind w:left="0" w:firstLine="0"/>
        <w:rPr>
          <w:rFonts w:ascii="Times New Roman" w:hAnsi="Times New Roman"/>
          <w:kern w:val="0"/>
          <w:sz w:val="24"/>
          <w:szCs w:val="24"/>
        </w:rPr>
      </w:pPr>
      <w:r w:rsidRPr="00EE37B9">
        <w:rPr>
          <w:rFonts w:ascii="Times New Roman" w:hAnsi="Times New Roman"/>
          <w:kern w:val="0"/>
          <w:sz w:val="24"/>
          <w:szCs w:val="24"/>
        </w:rPr>
        <w:t>Er ist das Gegenstück zu den Gewerkschaften. Arbeitgeberverbände sind das "Sprachrohr" der Arbeitgeber. Sie schließen Tarifverträge mit den Gewerkschaften und setzen sich für die Interessen der Arbeitgeber ein. Arbeitgeberverbände sie sind als eingetragene Vereine (e. V.) organisiert, die Mitgliedschaft der Unternehmen ist freiwillig.</w:t>
      </w:r>
    </w:p>
    <w:p w14:paraId="5D393788" w14:textId="77777777" w:rsidR="00EE37B9" w:rsidRPr="00EE37B9" w:rsidRDefault="00EE37B9" w:rsidP="00EE37B9">
      <w:pPr>
        <w:ind w:left="0" w:firstLine="0"/>
        <w:rPr>
          <w:rFonts w:ascii="Times New Roman" w:hAnsi="Times New Roman"/>
          <w:kern w:val="0"/>
          <w:sz w:val="24"/>
          <w:szCs w:val="24"/>
        </w:rPr>
      </w:pPr>
      <w:r>
        <w:rPr>
          <w:rFonts w:ascii="Times New Roman" w:hAnsi="Times New Roman"/>
          <w:noProof/>
          <w:kern w:val="0"/>
          <w:sz w:val="24"/>
          <w:szCs w:val="24"/>
        </w:rPr>
        <w:drawing>
          <wp:anchor distT="0" distB="0" distL="114300" distR="114300" simplePos="0" relativeHeight="251666432" behindDoc="1" locked="0" layoutInCell="1" allowOverlap="1" wp14:anchorId="383BAD0C" wp14:editId="646A7B26">
            <wp:simplePos x="0" y="0"/>
            <wp:positionH relativeFrom="column">
              <wp:posOffset>4229100</wp:posOffset>
            </wp:positionH>
            <wp:positionV relativeFrom="paragraph">
              <wp:posOffset>152400</wp:posOffset>
            </wp:positionV>
            <wp:extent cx="1783080" cy="1664335"/>
            <wp:effectExtent l="0" t="0" r="7620" b="0"/>
            <wp:wrapTight wrapText="bothSides">
              <wp:wrapPolygon edited="0">
                <wp:start x="0" y="0"/>
                <wp:lineTo x="0" y="21262"/>
                <wp:lineTo x="21462" y="21262"/>
                <wp:lineTo x="21462" y="0"/>
                <wp:lineTo x="0" y="0"/>
              </wp:wrapPolygon>
            </wp:wrapTight>
            <wp:docPr id="1843" name="Grafik 1843" descr="ADOM2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descr="ADOM287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308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14392A" w14:textId="77777777" w:rsidR="00EE37B9" w:rsidRPr="00EE37B9" w:rsidRDefault="00EE37B9" w:rsidP="00EE37B9">
      <w:pPr>
        <w:ind w:left="0" w:firstLine="0"/>
        <w:rPr>
          <w:rFonts w:ascii="Times New Roman" w:hAnsi="Times New Roman"/>
          <w:kern w:val="0"/>
          <w:sz w:val="24"/>
          <w:szCs w:val="24"/>
        </w:rPr>
      </w:pPr>
      <w:r w:rsidRPr="00EE37B9">
        <w:rPr>
          <w:rFonts w:ascii="Times New Roman" w:hAnsi="Times New Roman"/>
          <w:kern w:val="0"/>
          <w:sz w:val="24"/>
          <w:szCs w:val="24"/>
        </w:rPr>
        <w:t>Welche Aufgaben haben die Arbeitgeberverbände?</w:t>
      </w:r>
    </w:p>
    <w:p w14:paraId="5DE1FB83" w14:textId="77777777" w:rsidR="00EE37B9" w:rsidRPr="00EE37B9" w:rsidRDefault="00EE37B9" w:rsidP="00EE37B9">
      <w:pPr>
        <w:ind w:left="0" w:firstLine="0"/>
        <w:rPr>
          <w:rFonts w:ascii="Times New Roman" w:hAnsi="Times New Roman"/>
          <w:kern w:val="0"/>
          <w:sz w:val="24"/>
          <w:szCs w:val="24"/>
        </w:rPr>
      </w:pPr>
      <w:r w:rsidRPr="00EE37B9">
        <w:rPr>
          <w:rFonts w:ascii="Times New Roman" w:hAnsi="Times New Roman"/>
          <w:kern w:val="0"/>
          <w:sz w:val="24"/>
          <w:szCs w:val="24"/>
        </w:rPr>
        <w:t>Sie schließen Tarifverträge ab und betreiben Tarifpolitik. Sie beraten die Politiker in Wirtschaftsfragen, werben für ihre Einstellungen (Lobbyismus) und schaffen neue Berufsbilder. Sie werben um Ausbildungsplätze bei ihren Mitgliedern, kümmern sich um berufliche Orientierung an Schulen und fördern durch bestimmte Maßnahmen (Schulungen) den Nachwuchs.</w:t>
      </w:r>
    </w:p>
    <w:p w14:paraId="417AC926" w14:textId="77777777" w:rsidR="00EE37B9" w:rsidRPr="00EE37B9" w:rsidRDefault="00EE37B9" w:rsidP="00EE37B9">
      <w:pPr>
        <w:ind w:left="0" w:firstLine="0"/>
        <w:rPr>
          <w:rFonts w:ascii="Times New Roman" w:hAnsi="Times New Roman"/>
          <w:kern w:val="0"/>
          <w:sz w:val="24"/>
          <w:szCs w:val="24"/>
        </w:rPr>
      </w:pPr>
      <w:r>
        <w:rPr>
          <w:rFonts w:ascii="Times New Roman" w:hAnsi="Times New Roman"/>
          <w:noProof/>
          <w:kern w:val="0"/>
          <w:sz w:val="24"/>
          <w:szCs w:val="24"/>
        </w:rPr>
        <mc:AlternateContent>
          <mc:Choice Requires="wps">
            <w:drawing>
              <wp:anchor distT="0" distB="0" distL="114300" distR="114300" simplePos="0" relativeHeight="251667456" behindDoc="0" locked="0" layoutInCell="1" allowOverlap="1" wp14:anchorId="6403602E" wp14:editId="708DBCD1">
                <wp:simplePos x="0" y="0"/>
                <wp:positionH relativeFrom="column">
                  <wp:posOffset>4229100</wp:posOffset>
                </wp:positionH>
                <wp:positionV relativeFrom="paragraph">
                  <wp:posOffset>414655</wp:posOffset>
                </wp:positionV>
                <wp:extent cx="1783080" cy="393065"/>
                <wp:effectExtent l="13970" t="11430" r="12700" b="5080"/>
                <wp:wrapTight wrapText="bothSides">
                  <wp:wrapPolygon edited="0">
                    <wp:start x="-115" y="-454"/>
                    <wp:lineTo x="-115" y="21146"/>
                    <wp:lineTo x="21715" y="21146"/>
                    <wp:lineTo x="21715" y="-454"/>
                    <wp:lineTo x="-115" y="-454"/>
                  </wp:wrapPolygon>
                </wp:wrapTight>
                <wp:docPr id="1842" name="Textfeld 1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393065"/>
                        </a:xfrm>
                        <a:prstGeom prst="rect">
                          <a:avLst/>
                        </a:prstGeom>
                        <a:solidFill>
                          <a:srgbClr val="FFFFFF"/>
                        </a:solidFill>
                        <a:ln w="9525">
                          <a:solidFill>
                            <a:srgbClr val="000000"/>
                          </a:solidFill>
                          <a:miter lim="800000"/>
                          <a:headEnd/>
                          <a:tailEnd/>
                        </a:ln>
                      </wps:spPr>
                      <wps:txbx>
                        <w:txbxContent>
                          <w:p w14:paraId="563A38CC" w14:textId="77777777" w:rsidR="00DE1178" w:rsidRDefault="00DE1178" w:rsidP="00EE37B9">
                            <w:pPr>
                              <w:pStyle w:val="Beschriftung"/>
                              <w:rPr>
                                <w:noProof/>
                              </w:rPr>
                            </w:pPr>
                            <w:r>
                              <w:t>Logo des AGV Gesamtmetall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3602E" id="Textfeld 1842" o:spid="_x0000_s1041" type="#_x0000_t202" style="position:absolute;margin-left:333pt;margin-top:32.65pt;width:140.4pt;height:3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">
                <v:textbox>
                  <w:txbxContent>
                    <w:p w14:paraId="563A38CC" w14:textId="77777777" w:rsidR="00DE1178" w:rsidRDefault="00DE1178" w:rsidP="00EE37B9">
                      <w:pPr>
                        <w:pStyle w:val="Beschriftung"/>
                        <w:rPr>
                          <w:noProof/>
                        </w:rPr>
                      </w:pPr>
                      <w:r>
                        <w:t>Logo des AGV Gesamtmetall</w:t>
                      </w:r>
                    </w:p>
                  </w:txbxContent>
                </v:textbox>
                <w10:wrap type="tight"/>
              </v:shape>
            </w:pict>
          </mc:Fallback>
        </mc:AlternateContent>
      </w:r>
      <w:r w:rsidRPr="00EE37B9">
        <w:rPr>
          <w:rFonts w:ascii="Times New Roman" w:hAnsi="Times New Roman"/>
          <w:kern w:val="0"/>
          <w:sz w:val="24"/>
          <w:szCs w:val="24"/>
        </w:rPr>
        <w:t>Sie beraten ihre Mitglieder im Arbeits- und Sozialrecht sowie bei Arbeitszeit- und Entgeltgestaltung, vor Gerichten und Schlichtungsstellen. Sie organisieren Informationsveranstaltungen und betreiben Pressearbeit, damit Arbeitgeberpositionen gegenüber den Medien vermittelt werden.</w:t>
      </w:r>
    </w:p>
    <w:p w14:paraId="1E839A9D" w14:textId="77777777" w:rsidR="00EE37B9" w:rsidRPr="00EE37B9" w:rsidRDefault="00EE37B9" w:rsidP="00EE37B9">
      <w:pPr>
        <w:widowControl w:val="0"/>
        <w:autoSpaceDE w:val="0"/>
        <w:autoSpaceDN w:val="0"/>
        <w:adjustRightInd w:val="0"/>
        <w:ind w:left="0" w:firstLine="0"/>
        <w:jc w:val="both"/>
        <w:rPr>
          <w:rFonts w:ascii="Times New Roman" w:hAnsi="Times New Roman"/>
          <w:kern w:val="0"/>
          <w:sz w:val="20"/>
        </w:rPr>
      </w:pPr>
    </w:p>
    <w:tbl>
      <w:tblPr>
        <w:tblStyle w:val="Tabellenraster1"/>
        <w:tblW w:w="0" w:type="auto"/>
        <w:tblLook w:val="01E0" w:firstRow="1" w:lastRow="1" w:firstColumn="1" w:lastColumn="1" w:noHBand="0" w:noVBand="0"/>
      </w:tblPr>
      <w:tblGrid>
        <w:gridCol w:w="4606"/>
        <w:gridCol w:w="4606"/>
      </w:tblGrid>
      <w:tr w:rsidR="00EE37B9" w:rsidRPr="00EE37B9" w14:paraId="6264A1CA" w14:textId="77777777" w:rsidTr="00365A19">
        <w:tc>
          <w:tcPr>
            <w:tcW w:w="4606" w:type="dxa"/>
          </w:tcPr>
          <w:p w14:paraId="39CF2A6A" w14:textId="77777777" w:rsidR="00EE37B9" w:rsidRPr="00EE37B9" w:rsidRDefault="00EE37B9" w:rsidP="00365A19">
            <w:pPr>
              <w:widowControl w:val="0"/>
              <w:autoSpaceDE w:val="0"/>
              <w:autoSpaceDN w:val="0"/>
              <w:adjustRightInd w:val="0"/>
              <w:jc w:val="center"/>
              <w:rPr>
                <w:rFonts w:ascii="Times New Roman" w:hAnsi="Times New Roman"/>
                <w:b/>
                <w:kern w:val="0"/>
                <w:sz w:val="20"/>
              </w:rPr>
            </w:pPr>
            <w:r w:rsidRPr="00EE37B9">
              <w:rPr>
                <w:rFonts w:ascii="Times New Roman" w:hAnsi="Times New Roman"/>
                <w:b/>
                <w:kern w:val="0"/>
                <w:sz w:val="20"/>
              </w:rPr>
              <w:t>Arbeitgeberverband:</w:t>
            </w:r>
          </w:p>
        </w:tc>
        <w:tc>
          <w:tcPr>
            <w:tcW w:w="4606" w:type="dxa"/>
          </w:tcPr>
          <w:p w14:paraId="5B9AF2E2" w14:textId="77777777" w:rsidR="00EE37B9" w:rsidRPr="00EE37B9" w:rsidRDefault="00EE37B9" w:rsidP="00365A19">
            <w:pPr>
              <w:widowControl w:val="0"/>
              <w:autoSpaceDE w:val="0"/>
              <w:autoSpaceDN w:val="0"/>
              <w:adjustRightInd w:val="0"/>
              <w:jc w:val="center"/>
              <w:rPr>
                <w:rFonts w:ascii="Times New Roman" w:hAnsi="Times New Roman"/>
                <w:b/>
                <w:kern w:val="0"/>
                <w:sz w:val="20"/>
              </w:rPr>
            </w:pPr>
            <w:r w:rsidRPr="00EE37B9">
              <w:rPr>
                <w:rFonts w:ascii="Times New Roman" w:hAnsi="Times New Roman"/>
                <w:b/>
                <w:kern w:val="0"/>
                <w:sz w:val="20"/>
              </w:rPr>
              <w:t>Bereich:</w:t>
            </w:r>
          </w:p>
        </w:tc>
      </w:tr>
      <w:tr w:rsidR="00EE37B9" w:rsidRPr="00EE37B9" w14:paraId="1FB30CE7" w14:textId="77777777" w:rsidTr="00365A19">
        <w:trPr>
          <w:trHeight w:val="567"/>
        </w:trPr>
        <w:tc>
          <w:tcPr>
            <w:tcW w:w="4606" w:type="dxa"/>
            <w:vAlign w:val="center"/>
          </w:tcPr>
          <w:p w14:paraId="499FAC7B" w14:textId="77777777" w:rsidR="00EE37B9" w:rsidRPr="00EE37B9" w:rsidRDefault="00EE37B9" w:rsidP="00EE37B9">
            <w:pPr>
              <w:widowControl w:val="0"/>
              <w:autoSpaceDE w:val="0"/>
              <w:autoSpaceDN w:val="0"/>
              <w:adjustRightInd w:val="0"/>
              <w:rPr>
                <w:rFonts w:ascii="Times New Roman" w:hAnsi="Times New Roman"/>
                <w:kern w:val="0"/>
                <w:sz w:val="20"/>
              </w:rPr>
            </w:pPr>
          </w:p>
        </w:tc>
        <w:tc>
          <w:tcPr>
            <w:tcW w:w="4606" w:type="dxa"/>
            <w:vAlign w:val="center"/>
          </w:tcPr>
          <w:p w14:paraId="0DA8CC52" w14:textId="77777777" w:rsidR="00EE37B9" w:rsidRPr="00EE37B9" w:rsidRDefault="00EE37B9" w:rsidP="00EE37B9">
            <w:pPr>
              <w:widowControl w:val="0"/>
              <w:autoSpaceDE w:val="0"/>
              <w:autoSpaceDN w:val="0"/>
              <w:adjustRightInd w:val="0"/>
              <w:rPr>
                <w:rFonts w:ascii="Times New Roman" w:hAnsi="Times New Roman"/>
                <w:kern w:val="0"/>
                <w:sz w:val="20"/>
              </w:rPr>
            </w:pPr>
          </w:p>
        </w:tc>
      </w:tr>
      <w:tr w:rsidR="00EE37B9" w:rsidRPr="00EE37B9" w14:paraId="43462879" w14:textId="77777777" w:rsidTr="00365A19">
        <w:trPr>
          <w:trHeight w:val="567"/>
        </w:trPr>
        <w:tc>
          <w:tcPr>
            <w:tcW w:w="4606" w:type="dxa"/>
            <w:vAlign w:val="center"/>
          </w:tcPr>
          <w:p w14:paraId="3302CCB7" w14:textId="77777777" w:rsidR="00EE37B9" w:rsidRPr="00EE37B9" w:rsidRDefault="00EE37B9" w:rsidP="00EE37B9">
            <w:pPr>
              <w:widowControl w:val="0"/>
              <w:autoSpaceDE w:val="0"/>
              <w:autoSpaceDN w:val="0"/>
              <w:adjustRightInd w:val="0"/>
              <w:rPr>
                <w:rFonts w:ascii="Times New Roman" w:hAnsi="Times New Roman"/>
                <w:kern w:val="0"/>
                <w:sz w:val="20"/>
              </w:rPr>
            </w:pPr>
          </w:p>
        </w:tc>
        <w:tc>
          <w:tcPr>
            <w:tcW w:w="4606" w:type="dxa"/>
            <w:vAlign w:val="center"/>
          </w:tcPr>
          <w:p w14:paraId="0D74574F" w14:textId="77777777" w:rsidR="00EE37B9" w:rsidRPr="00EE37B9" w:rsidRDefault="00EE37B9" w:rsidP="00EE37B9">
            <w:pPr>
              <w:widowControl w:val="0"/>
              <w:autoSpaceDE w:val="0"/>
              <w:autoSpaceDN w:val="0"/>
              <w:adjustRightInd w:val="0"/>
              <w:rPr>
                <w:rFonts w:ascii="Times New Roman" w:hAnsi="Times New Roman"/>
                <w:kern w:val="0"/>
                <w:sz w:val="20"/>
              </w:rPr>
            </w:pPr>
          </w:p>
        </w:tc>
      </w:tr>
      <w:tr w:rsidR="00EE37B9" w:rsidRPr="00EE37B9" w14:paraId="44CBE67A" w14:textId="77777777" w:rsidTr="00365A19">
        <w:trPr>
          <w:trHeight w:val="567"/>
        </w:trPr>
        <w:tc>
          <w:tcPr>
            <w:tcW w:w="4606" w:type="dxa"/>
            <w:vAlign w:val="center"/>
          </w:tcPr>
          <w:p w14:paraId="758B7B54" w14:textId="77777777" w:rsidR="00EE37B9" w:rsidRPr="00EE37B9" w:rsidRDefault="00EE37B9" w:rsidP="00EE37B9">
            <w:pPr>
              <w:widowControl w:val="0"/>
              <w:autoSpaceDE w:val="0"/>
              <w:autoSpaceDN w:val="0"/>
              <w:adjustRightInd w:val="0"/>
              <w:rPr>
                <w:rFonts w:ascii="Times New Roman" w:hAnsi="Times New Roman"/>
                <w:kern w:val="0"/>
                <w:sz w:val="20"/>
              </w:rPr>
            </w:pPr>
          </w:p>
        </w:tc>
        <w:tc>
          <w:tcPr>
            <w:tcW w:w="4606" w:type="dxa"/>
            <w:vAlign w:val="center"/>
          </w:tcPr>
          <w:p w14:paraId="03072966" w14:textId="77777777" w:rsidR="00EE37B9" w:rsidRPr="00EE37B9" w:rsidRDefault="00EE37B9" w:rsidP="00EE37B9">
            <w:pPr>
              <w:widowControl w:val="0"/>
              <w:autoSpaceDE w:val="0"/>
              <w:autoSpaceDN w:val="0"/>
              <w:adjustRightInd w:val="0"/>
              <w:rPr>
                <w:rFonts w:ascii="Times New Roman" w:hAnsi="Times New Roman"/>
                <w:kern w:val="0"/>
                <w:sz w:val="20"/>
              </w:rPr>
            </w:pPr>
          </w:p>
        </w:tc>
      </w:tr>
    </w:tbl>
    <w:p w14:paraId="5D55A78B" w14:textId="77777777" w:rsidR="00870139" w:rsidRPr="00B07078" w:rsidRDefault="00870139" w:rsidP="006D654F">
      <w:pPr>
        <w:rPr>
          <w:i/>
        </w:rPr>
      </w:pPr>
    </w:p>
    <w:p w14:paraId="3A096C71" w14:textId="77777777" w:rsidR="007F44C8" w:rsidRDefault="00870139" w:rsidP="007F44C8">
      <w:pPr>
        <w:pStyle w:val="berschrift4"/>
        <w:spacing w:before="0" w:after="0"/>
        <w:ind w:left="0" w:firstLine="0"/>
        <w:rPr>
          <w:rFonts w:asciiTheme="minorHAnsi" w:hAnsiTheme="minorHAnsi"/>
          <w:b w:val="0"/>
          <w:sz w:val="28"/>
          <w:szCs w:val="28"/>
        </w:rPr>
      </w:pPr>
      <w:r>
        <w:br w:type="page"/>
      </w:r>
      <w:r w:rsidR="007F44C8" w:rsidRPr="007F44C8">
        <w:rPr>
          <w:rFonts w:asciiTheme="minorHAnsi" w:hAnsiTheme="minorHAnsi"/>
          <w:b w:val="0"/>
          <w:sz w:val="28"/>
          <w:szCs w:val="28"/>
        </w:rPr>
        <w:lastRenderedPageBreak/>
        <w:t>Tarifvertragsarten</w:t>
      </w:r>
      <w:r w:rsidR="001B30EC">
        <w:rPr>
          <w:rFonts w:asciiTheme="minorHAnsi" w:hAnsiTheme="minorHAnsi"/>
          <w:b w:val="0"/>
          <w:sz w:val="28"/>
          <w:szCs w:val="28"/>
        </w:rPr>
        <w:t xml:space="preserve">: </w:t>
      </w:r>
      <w:r w:rsidR="00A20855" w:rsidRPr="007F44C8">
        <w:rPr>
          <w:rFonts w:asciiTheme="minorHAnsi" w:hAnsiTheme="minorHAnsi"/>
          <w:b w:val="0"/>
          <w:sz w:val="28"/>
          <w:szCs w:val="28"/>
        </w:rPr>
        <w:t>Mantel-, Rah</w:t>
      </w:r>
      <w:bookmarkStart w:id="1" w:name="M03"/>
      <w:bookmarkEnd w:id="1"/>
      <w:r w:rsidR="00A20855" w:rsidRPr="007F44C8">
        <w:rPr>
          <w:rFonts w:asciiTheme="minorHAnsi" w:hAnsiTheme="minorHAnsi"/>
          <w:b w:val="0"/>
          <w:sz w:val="28"/>
          <w:szCs w:val="28"/>
        </w:rPr>
        <w:t>men-, Flächen</w:t>
      </w:r>
      <w:r w:rsidR="001B30EC">
        <w:rPr>
          <w:rFonts w:asciiTheme="minorHAnsi" w:hAnsiTheme="minorHAnsi"/>
          <w:b w:val="0"/>
          <w:sz w:val="28"/>
          <w:szCs w:val="28"/>
        </w:rPr>
        <w:t>tarif</w:t>
      </w:r>
    </w:p>
    <w:p w14:paraId="169208F0" w14:textId="77777777" w:rsidR="00A20855" w:rsidRPr="00A20855" w:rsidRDefault="006D36C9" w:rsidP="007F44C8">
      <w:pPr>
        <w:pStyle w:val="berschrift4"/>
        <w:spacing w:before="0" w:after="0"/>
        <w:ind w:left="0" w:firstLine="0"/>
      </w:pPr>
      <w:r>
        <w:tab/>
      </w:r>
    </w:p>
    <w:p w14:paraId="7B6DA983" w14:textId="77777777" w:rsidR="00A20855" w:rsidRDefault="00A20855" w:rsidP="007F44C8">
      <w:pPr>
        <w:ind w:left="0" w:firstLine="0"/>
        <w:rPr>
          <w:rFonts w:asciiTheme="minorHAnsi" w:hAnsiTheme="minorHAnsi"/>
          <w:sz w:val="22"/>
          <w:szCs w:val="22"/>
        </w:rPr>
      </w:pPr>
      <w:r w:rsidRPr="007F44C8">
        <w:rPr>
          <w:rFonts w:asciiTheme="minorHAnsi" w:hAnsiTheme="minorHAnsi"/>
          <w:sz w:val="22"/>
          <w:szCs w:val="22"/>
        </w:rPr>
        <w:t>Es gibt verschiedene Arten von Tarifverträgen. Die vielen unterschiedlichen Bezeichnungen können manchmal ganz schön verwirrend sein. Was versteckt sich hinter den Begriffen? Hier erhalten Sie einen kompakten Überblick.</w:t>
      </w:r>
    </w:p>
    <w:p w14:paraId="390D0DFC" w14:textId="77777777" w:rsidR="007F44C8" w:rsidRDefault="007F44C8" w:rsidP="007F44C8">
      <w:pPr>
        <w:ind w:left="0" w:firstLine="0"/>
        <w:rPr>
          <w:rFonts w:asciiTheme="minorHAnsi" w:hAnsiTheme="minorHAnsi"/>
          <w:sz w:val="22"/>
          <w:szCs w:val="22"/>
        </w:rPr>
      </w:pPr>
    </w:p>
    <w:p w14:paraId="44DE5F14" w14:textId="77777777" w:rsidR="00A20855" w:rsidRPr="00F166C9" w:rsidRDefault="00A20855" w:rsidP="001B30EC">
      <w:pPr>
        <w:tabs>
          <w:tab w:val="left" w:pos="284"/>
        </w:tabs>
        <w:ind w:left="0" w:firstLine="0"/>
        <w:rPr>
          <w:rFonts w:asciiTheme="minorHAnsi" w:hAnsiTheme="minorHAnsi"/>
          <w:sz w:val="22"/>
          <w:szCs w:val="22"/>
        </w:rPr>
      </w:pPr>
      <w:r w:rsidRPr="00F166C9">
        <w:rPr>
          <w:rFonts w:asciiTheme="minorHAnsi" w:hAnsiTheme="minorHAnsi"/>
          <w:sz w:val="22"/>
          <w:szCs w:val="22"/>
        </w:rPr>
        <w:t xml:space="preserve">1. Unterscheidung danach, </w:t>
      </w:r>
      <w:r w:rsidRPr="00F166C9">
        <w:rPr>
          <w:rFonts w:asciiTheme="minorHAnsi" w:hAnsiTheme="minorHAnsi"/>
          <w:b/>
          <w:sz w:val="22"/>
          <w:szCs w:val="22"/>
          <w:u w:val="single"/>
        </w:rPr>
        <w:t>was</w:t>
      </w:r>
      <w:r w:rsidRPr="00F166C9">
        <w:rPr>
          <w:rFonts w:asciiTheme="minorHAnsi" w:hAnsiTheme="minorHAnsi"/>
          <w:sz w:val="22"/>
          <w:szCs w:val="22"/>
        </w:rPr>
        <w:t xml:space="preserve"> in dem Tarifvertrag geregelt wird</w:t>
      </w:r>
    </w:p>
    <w:p w14:paraId="21F256A3" w14:textId="77777777" w:rsidR="007F44C8" w:rsidRPr="00F166C9" w:rsidRDefault="000E4BFD" w:rsidP="000E4BFD">
      <w:pPr>
        <w:pStyle w:val="Listenabsatz"/>
        <w:numPr>
          <w:ilvl w:val="0"/>
          <w:numId w:val="39"/>
        </w:numPr>
        <w:rPr>
          <w:rFonts w:asciiTheme="minorHAnsi" w:hAnsiTheme="minorHAnsi"/>
          <w:spacing w:val="-2"/>
          <w:sz w:val="22"/>
          <w:szCs w:val="22"/>
        </w:rPr>
      </w:pPr>
      <w:r w:rsidRPr="00F166C9">
        <w:rPr>
          <w:rFonts w:asciiTheme="minorHAnsi" w:hAnsiTheme="minorHAnsi"/>
          <w:spacing w:val="-2"/>
          <w:sz w:val="22"/>
          <w:szCs w:val="22"/>
        </w:rPr>
        <w:t xml:space="preserve">Aufgabe: </w:t>
      </w:r>
      <w:r w:rsidR="007F44C8" w:rsidRPr="00F166C9">
        <w:rPr>
          <w:rFonts w:asciiTheme="minorHAnsi" w:hAnsiTheme="minorHAnsi"/>
          <w:spacing w:val="-2"/>
          <w:sz w:val="22"/>
          <w:szCs w:val="22"/>
        </w:rPr>
        <w:t xml:space="preserve">Betrachte das </w:t>
      </w:r>
      <w:r w:rsidRPr="00F166C9">
        <w:rPr>
          <w:rFonts w:asciiTheme="minorHAnsi" w:hAnsiTheme="minorHAnsi"/>
          <w:spacing w:val="-2"/>
          <w:sz w:val="22"/>
          <w:szCs w:val="22"/>
        </w:rPr>
        <w:t>Schaubild. Setze</w:t>
      </w:r>
      <w:r w:rsidR="007F44C8" w:rsidRPr="00F166C9">
        <w:rPr>
          <w:rFonts w:asciiTheme="minorHAnsi" w:hAnsiTheme="minorHAnsi"/>
          <w:spacing w:val="-2"/>
          <w:sz w:val="22"/>
          <w:szCs w:val="22"/>
        </w:rPr>
        <w:t xml:space="preserve"> die folgenden Begriffe richtig in das Schaubild ein: </w:t>
      </w:r>
    </w:p>
    <w:p w14:paraId="68F272EB" w14:textId="77777777" w:rsidR="000E4BFD" w:rsidRPr="006D36C9" w:rsidRDefault="000E4BFD" w:rsidP="000E4BFD">
      <w:pPr>
        <w:ind w:left="284" w:firstLine="0"/>
        <w:rPr>
          <w:i/>
          <w:spacing w:val="-2"/>
        </w:rPr>
      </w:pPr>
    </w:p>
    <w:p w14:paraId="382F9B0E" w14:textId="77777777" w:rsidR="007F44C8" w:rsidRPr="00F166C9" w:rsidRDefault="007F44C8" w:rsidP="00F166C9">
      <w:pPr>
        <w:pBdr>
          <w:top w:val="single" w:sz="4" w:space="1" w:color="auto"/>
          <w:left w:val="single" w:sz="4" w:space="4" w:color="auto"/>
          <w:bottom w:val="single" w:sz="4" w:space="1" w:color="auto"/>
          <w:right w:val="single" w:sz="4" w:space="4" w:color="auto"/>
        </w:pBdr>
        <w:ind w:left="0" w:firstLine="0"/>
        <w:jc w:val="center"/>
        <w:rPr>
          <w:rFonts w:asciiTheme="minorHAnsi" w:hAnsiTheme="minorHAnsi"/>
          <w:sz w:val="22"/>
          <w:szCs w:val="22"/>
        </w:rPr>
      </w:pPr>
      <w:r w:rsidRPr="00F166C9">
        <w:rPr>
          <w:rFonts w:asciiTheme="minorHAnsi" w:hAnsiTheme="minorHAnsi"/>
          <w:sz w:val="22"/>
          <w:szCs w:val="22"/>
        </w:rPr>
        <w:t>Spezieller Tarifvertrag – Lohn- und Gehaltstarifvertrag – Manteltarifvertrag (Rahmentarifvertrag) – Lohn- und Gehaltsrahmentarifvertrag</w:t>
      </w:r>
    </w:p>
    <w:p w14:paraId="155C4154" w14:textId="77777777" w:rsidR="001B30EC" w:rsidRPr="00F166C9" w:rsidRDefault="001B30EC" w:rsidP="007F44C8">
      <w:pPr>
        <w:ind w:left="0" w:firstLine="0"/>
        <w:rPr>
          <w:rFonts w:asciiTheme="minorHAnsi" w:hAnsiTheme="minorHAnsi"/>
          <w:sz w:val="22"/>
          <w:szCs w:val="22"/>
        </w:rPr>
      </w:pPr>
    </w:p>
    <w:p w14:paraId="0F42F3CF" w14:textId="77777777" w:rsidR="001B30EC" w:rsidRPr="00F166C9" w:rsidRDefault="001B30EC" w:rsidP="007F44C8">
      <w:pPr>
        <w:ind w:left="0" w:firstLine="0"/>
        <w:rPr>
          <w:rFonts w:asciiTheme="minorHAnsi" w:hAnsiTheme="minorHAnsi"/>
          <w:sz w:val="22"/>
          <w:szCs w:val="22"/>
        </w:rPr>
      </w:pPr>
    </w:p>
    <w:tbl>
      <w:tblPr>
        <w:tblW w:w="0" w:type="auto"/>
        <w:tblCellSpacing w:w="56"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4557"/>
        <w:gridCol w:w="4557"/>
      </w:tblGrid>
      <w:tr w:rsidR="006D36C9" w:rsidRPr="00F166C9" w14:paraId="102E0418" w14:textId="77777777" w:rsidTr="00217AE7">
        <w:trPr>
          <w:tblCellSpacing w:w="56" w:type="dxa"/>
        </w:trPr>
        <w:tc>
          <w:tcPr>
            <w:tcW w:w="4510" w:type="dxa"/>
            <w:shd w:val="clear" w:color="auto" w:fill="FFFFFF"/>
          </w:tcPr>
          <w:p w14:paraId="168FF9D5" w14:textId="77777777" w:rsidR="00F166C9" w:rsidRDefault="00F166C9" w:rsidP="00F166C9">
            <w:pPr>
              <w:ind w:left="0" w:firstLine="0"/>
              <w:rPr>
                <w:rFonts w:asciiTheme="minorHAnsi" w:hAnsiTheme="minorHAnsi"/>
                <w:sz w:val="22"/>
                <w:szCs w:val="22"/>
              </w:rPr>
            </w:pPr>
          </w:p>
          <w:p w14:paraId="2C702B9C" w14:textId="77777777" w:rsidR="006D36C9" w:rsidRPr="00F166C9" w:rsidRDefault="001B30EC" w:rsidP="00F166C9">
            <w:pPr>
              <w:ind w:left="0" w:firstLine="0"/>
              <w:rPr>
                <w:rFonts w:asciiTheme="minorHAnsi" w:hAnsiTheme="minorHAnsi"/>
                <w:sz w:val="22"/>
                <w:szCs w:val="22"/>
              </w:rPr>
            </w:pPr>
            <w:r w:rsidRPr="00F166C9">
              <w:rPr>
                <w:rFonts w:asciiTheme="minorHAnsi" w:hAnsiTheme="minorHAnsi"/>
                <w:sz w:val="22"/>
                <w:szCs w:val="22"/>
              </w:rPr>
              <w:t>_______________________________</w:t>
            </w:r>
          </w:p>
          <w:p w14:paraId="6645C13B" w14:textId="77777777" w:rsidR="006D36C9" w:rsidRPr="00F166C9" w:rsidRDefault="00CC2842" w:rsidP="00F166C9">
            <w:pPr>
              <w:ind w:left="0" w:firstLine="0"/>
              <w:rPr>
                <w:rFonts w:asciiTheme="minorHAnsi" w:hAnsiTheme="minorHAnsi"/>
                <w:sz w:val="22"/>
                <w:szCs w:val="22"/>
              </w:rPr>
            </w:pPr>
            <w:r w:rsidRPr="00F166C9">
              <w:rPr>
                <w:rFonts w:asciiTheme="minorHAnsi" w:hAnsiTheme="minorHAnsi"/>
                <w:noProof/>
                <w:sz w:val="22"/>
                <w:szCs w:val="22"/>
              </w:rPr>
              <mc:AlternateContent>
                <mc:Choice Requires="wps">
                  <w:drawing>
                    <wp:anchor distT="0" distB="0" distL="114300" distR="114300" simplePos="0" relativeHeight="251645952" behindDoc="0" locked="1" layoutInCell="1" allowOverlap="1" wp14:anchorId="0891A4A7" wp14:editId="56663E8F">
                      <wp:simplePos x="0" y="0"/>
                      <wp:positionH relativeFrom="column">
                        <wp:posOffset>1176655</wp:posOffset>
                      </wp:positionH>
                      <wp:positionV relativeFrom="paragraph">
                        <wp:posOffset>-558800</wp:posOffset>
                      </wp:positionV>
                      <wp:extent cx="3086100" cy="252095"/>
                      <wp:effectExtent l="0" t="0" r="95250" b="90805"/>
                      <wp:wrapNone/>
                      <wp:docPr id="17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252095"/>
                              </a:xfrm>
                              <a:prstGeom prst="roundRect">
                                <a:avLst>
                                  <a:gd name="adj" fmla="val 44060"/>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653CB81" w14:textId="77777777" w:rsidR="00DE1178" w:rsidRPr="006D36C9" w:rsidRDefault="00DE1178" w:rsidP="006D36C9">
                                  <w:pPr>
                                    <w:jc w:val="center"/>
                                    <w:rPr>
                                      <w:b/>
                                    </w:rPr>
                                  </w:pPr>
                                  <w:r w:rsidRPr="006D36C9">
                                    <w:rPr>
                                      <w:b/>
                                    </w:rPr>
                                    <w:t>Was wird in dem Tarifvertrag geregelt?</w:t>
                                  </w:r>
                                </w:p>
                              </w:txbxContent>
                            </wps:txbx>
                            <wps:bodyPr rot="0" vert="horz" wrap="square" lIns="9144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891A4A7" id="Textfeld 2" o:spid="_x0000_s1042" style="position:absolute;margin-left:92.65pt;margin-top:-44pt;width:243pt;height:19.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88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">
                      <v:stroke joinstyle="miter"/>
                      <v:shadow on="t" opacity=".5" offset="6pt,6pt"/>
                      <v:textbox inset=",.3mm,,.3mm">
                        <w:txbxContent>
                          <w:p w14:paraId="6653CB81" w14:textId="77777777" w:rsidR="00DE1178" w:rsidRPr="006D36C9" w:rsidRDefault="00DE1178" w:rsidP="006D36C9">
                            <w:pPr>
                              <w:jc w:val="center"/>
                              <w:rPr>
                                <w:b/>
                              </w:rPr>
                            </w:pPr>
                            <w:r w:rsidRPr="006D36C9">
                              <w:rPr>
                                <w:b/>
                              </w:rPr>
                              <w:t>Was wird in dem Tarifvertrag geregelt?</w:t>
                            </w:r>
                          </w:p>
                        </w:txbxContent>
                      </v:textbox>
                      <w10:anchorlock/>
                    </v:roundrect>
                  </w:pict>
                </mc:Fallback>
              </mc:AlternateContent>
            </w:r>
            <w:r w:rsidR="006D36C9" w:rsidRPr="00F166C9">
              <w:rPr>
                <w:rFonts w:asciiTheme="minorHAnsi" w:hAnsiTheme="minorHAnsi"/>
                <w:sz w:val="22"/>
                <w:szCs w:val="22"/>
              </w:rPr>
              <w:t>→ regelt die Höhe der Löhne und Gehälter für die verschiedenen Lohn- und Gehaltsgruppen; gilt i. d. R. für 1 Jahr</w:t>
            </w:r>
          </w:p>
        </w:tc>
        <w:tc>
          <w:tcPr>
            <w:tcW w:w="4510" w:type="dxa"/>
            <w:shd w:val="clear" w:color="auto" w:fill="FFFFFF"/>
          </w:tcPr>
          <w:p w14:paraId="1D12F22A" w14:textId="77777777" w:rsidR="00F166C9" w:rsidRDefault="00F166C9" w:rsidP="00F166C9">
            <w:pPr>
              <w:ind w:left="0" w:firstLine="0"/>
              <w:rPr>
                <w:rFonts w:asciiTheme="minorHAnsi" w:hAnsiTheme="minorHAnsi"/>
                <w:sz w:val="22"/>
                <w:szCs w:val="22"/>
              </w:rPr>
            </w:pPr>
          </w:p>
          <w:p w14:paraId="7AE10727" w14:textId="77777777" w:rsidR="001B30EC" w:rsidRPr="00F166C9" w:rsidRDefault="001B30EC" w:rsidP="00F166C9">
            <w:pPr>
              <w:ind w:left="0" w:firstLine="0"/>
              <w:rPr>
                <w:rFonts w:asciiTheme="minorHAnsi" w:hAnsiTheme="minorHAnsi"/>
                <w:sz w:val="22"/>
                <w:szCs w:val="22"/>
              </w:rPr>
            </w:pPr>
            <w:r w:rsidRPr="00F166C9">
              <w:rPr>
                <w:rFonts w:asciiTheme="minorHAnsi" w:hAnsiTheme="minorHAnsi"/>
                <w:sz w:val="22"/>
                <w:szCs w:val="22"/>
              </w:rPr>
              <w:t>_______________________________</w:t>
            </w:r>
          </w:p>
          <w:p w14:paraId="25DC5177" w14:textId="77777777" w:rsidR="006D36C9" w:rsidRPr="00F166C9" w:rsidRDefault="006D36C9" w:rsidP="00F166C9">
            <w:pPr>
              <w:ind w:left="0" w:firstLine="0"/>
              <w:rPr>
                <w:rFonts w:asciiTheme="minorHAnsi" w:hAnsiTheme="minorHAnsi"/>
                <w:sz w:val="22"/>
                <w:szCs w:val="22"/>
              </w:rPr>
            </w:pPr>
            <w:r w:rsidRPr="00F166C9">
              <w:rPr>
                <w:rFonts w:asciiTheme="minorHAnsi" w:hAnsiTheme="minorHAnsi"/>
                <w:sz w:val="22"/>
                <w:szCs w:val="22"/>
              </w:rPr>
              <w:t>→ regelt grundsätzliche Fragen der Arbeitsbewertung, Eingruppierung und Lohn- und Gehaltsdifferenzierung; gilt meist für mehrere Jahre</w:t>
            </w:r>
          </w:p>
        </w:tc>
      </w:tr>
      <w:tr w:rsidR="006D36C9" w:rsidRPr="00F166C9" w14:paraId="7FC9E17C" w14:textId="77777777" w:rsidTr="00217AE7">
        <w:trPr>
          <w:tblCellSpacing w:w="56" w:type="dxa"/>
        </w:trPr>
        <w:tc>
          <w:tcPr>
            <w:tcW w:w="4510" w:type="dxa"/>
            <w:shd w:val="clear" w:color="auto" w:fill="FFFFFF"/>
          </w:tcPr>
          <w:p w14:paraId="505FD998" w14:textId="77777777" w:rsidR="00F166C9" w:rsidRDefault="00F166C9" w:rsidP="00F166C9">
            <w:pPr>
              <w:ind w:left="0" w:firstLine="0"/>
              <w:rPr>
                <w:rFonts w:asciiTheme="minorHAnsi" w:hAnsiTheme="minorHAnsi"/>
                <w:sz w:val="22"/>
                <w:szCs w:val="22"/>
              </w:rPr>
            </w:pPr>
          </w:p>
          <w:p w14:paraId="082B8400" w14:textId="77777777" w:rsidR="001B30EC" w:rsidRPr="00F166C9" w:rsidRDefault="001B30EC" w:rsidP="00F166C9">
            <w:pPr>
              <w:ind w:left="0" w:firstLine="0"/>
              <w:rPr>
                <w:rFonts w:asciiTheme="minorHAnsi" w:hAnsiTheme="minorHAnsi"/>
                <w:sz w:val="22"/>
                <w:szCs w:val="22"/>
              </w:rPr>
            </w:pPr>
            <w:r w:rsidRPr="00F166C9">
              <w:rPr>
                <w:rFonts w:asciiTheme="minorHAnsi" w:hAnsiTheme="minorHAnsi"/>
                <w:sz w:val="22"/>
                <w:szCs w:val="22"/>
              </w:rPr>
              <w:t>_______________________________</w:t>
            </w:r>
          </w:p>
          <w:p w14:paraId="08739712" w14:textId="77777777" w:rsidR="006D36C9" w:rsidRPr="00F166C9" w:rsidRDefault="006D36C9" w:rsidP="00F166C9">
            <w:pPr>
              <w:ind w:left="0" w:firstLine="0"/>
              <w:rPr>
                <w:rFonts w:asciiTheme="minorHAnsi" w:hAnsiTheme="minorHAnsi"/>
                <w:sz w:val="22"/>
                <w:szCs w:val="22"/>
              </w:rPr>
            </w:pPr>
            <w:r w:rsidRPr="00F166C9">
              <w:rPr>
                <w:rFonts w:asciiTheme="minorHAnsi" w:hAnsiTheme="minorHAnsi"/>
                <w:sz w:val="22"/>
                <w:szCs w:val="22"/>
              </w:rPr>
              <w:t>→ enthält Regelungen, die für längere Zeit (ca. 3–5 Jahre) gelten, z. B. Vereinbarungen über Arbeitszeit, Urlaub, bezahlte Freistellung, Kündigungsfristen etc.</w:t>
            </w:r>
          </w:p>
        </w:tc>
        <w:tc>
          <w:tcPr>
            <w:tcW w:w="4510" w:type="dxa"/>
            <w:shd w:val="clear" w:color="auto" w:fill="FFFFFF"/>
          </w:tcPr>
          <w:p w14:paraId="55774150" w14:textId="77777777" w:rsidR="00F166C9" w:rsidRDefault="00F166C9" w:rsidP="00F166C9">
            <w:pPr>
              <w:ind w:left="0" w:firstLine="0"/>
              <w:rPr>
                <w:rFonts w:asciiTheme="minorHAnsi" w:hAnsiTheme="minorHAnsi"/>
                <w:sz w:val="22"/>
                <w:szCs w:val="22"/>
              </w:rPr>
            </w:pPr>
          </w:p>
          <w:p w14:paraId="5B11879B" w14:textId="77777777" w:rsidR="001B30EC" w:rsidRPr="00F166C9" w:rsidRDefault="001B30EC" w:rsidP="00F166C9">
            <w:pPr>
              <w:ind w:left="0" w:firstLine="0"/>
              <w:rPr>
                <w:rFonts w:asciiTheme="minorHAnsi" w:hAnsiTheme="minorHAnsi"/>
                <w:sz w:val="22"/>
                <w:szCs w:val="22"/>
              </w:rPr>
            </w:pPr>
            <w:r w:rsidRPr="00F166C9">
              <w:rPr>
                <w:rFonts w:asciiTheme="minorHAnsi" w:hAnsiTheme="minorHAnsi"/>
                <w:sz w:val="22"/>
                <w:szCs w:val="22"/>
              </w:rPr>
              <w:t>_______________________________</w:t>
            </w:r>
          </w:p>
          <w:p w14:paraId="4A8C3494" w14:textId="77777777" w:rsidR="006D36C9" w:rsidRPr="00F166C9" w:rsidRDefault="006D36C9" w:rsidP="00F166C9">
            <w:pPr>
              <w:ind w:left="0" w:firstLine="0"/>
              <w:rPr>
                <w:rFonts w:asciiTheme="minorHAnsi" w:hAnsiTheme="minorHAnsi"/>
                <w:sz w:val="22"/>
                <w:szCs w:val="22"/>
              </w:rPr>
            </w:pPr>
            <w:r w:rsidRPr="00F166C9">
              <w:rPr>
                <w:rFonts w:asciiTheme="minorHAnsi" w:hAnsiTheme="minorHAnsi"/>
                <w:sz w:val="22"/>
                <w:szCs w:val="22"/>
              </w:rPr>
              <w:t>→ regelt spezielle Inhalte, z. B. die vermögenswirksamen Leistungen oder Urlaubs- und Rationalisierungsschutzabkommen</w:t>
            </w:r>
          </w:p>
        </w:tc>
      </w:tr>
    </w:tbl>
    <w:p w14:paraId="7EDC5C70" w14:textId="77777777" w:rsidR="007F44C8" w:rsidRPr="00F166C9" w:rsidRDefault="007F44C8" w:rsidP="00F166C9">
      <w:pPr>
        <w:ind w:left="0" w:firstLine="0"/>
        <w:rPr>
          <w:rFonts w:asciiTheme="minorHAnsi" w:hAnsiTheme="minorHAnsi"/>
          <w:sz w:val="22"/>
          <w:szCs w:val="22"/>
        </w:rPr>
      </w:pPr>
    </w:p>
    <w:p w14:paraId="66D32168" w14:textId="77777777" w:rsidR="007F44C8" w:rsidRPr="00F166C9" w:rsidRDefault="001B30EC" w:rsidP="00F166C9">
      <w:pPr>
        <w:ind w:left="0" w:firstLine="0"/>
        <w:rPr>
          <w:rFonts w:asciiTheme="minorHAnsi" w:hAnsiTheme="minorHAnsi"/>
          <w:sz w:val="22"/>
          <w:szCs w:val="22"/>
        </w:rPr>
      </w:pPr>
      <w:r w:rsidRPr="00F166C9">
        <w:rPr>
          <w:rFonts w:asciiTheme="minorHAnsi" w:hAnsiTheme="minorHAnsi"/>
          <w:sz w:val="22"/>
          <w:szCs w:val="22"/>
        </w:rPr>
        <w:t>2.</w:t>
      </w:r>
      <w:r w:rsidR="007F44C8" w:rsidRPr="00F166C9">
        <w:rPr>
          <w:rFonts w:asciiTheme="minorHAnsi" w:hAnsiTheme="minorHAnsi"/>
          <w:sz w:val="22"/>
          <w:szCs w:val="22"/>
        </w:rPr>
        <w:t xml:space="preserve">Unterscheidung danach, für </w:t>
      </w:r>
      <w:r w:rsidR="007F44C8" w:rsidRPr="00B0037C">
        <w:rPr>
          <w:rFonts w:asciiTheme="minorHAnsi" w:hAnsiTheme="minorHAnsi"/>
          <w:b/>
          <w:sz w:val="22"/>
          <w:szCs w:val="22"/>
        </w:rPr>
        <w:t>wen</w:t>
      </w:r>
      <w:r w:rsidR="007F44C8" w:rsidRPr="00F166C9">
        <w:rPr>
          <w:rFonts w:asciiTheme="minorHAnsi" w:hAnsiTheme="minorHAnsi"/>
          <w:sz w:val="22"/>
          <w:szCs w:val="22"/>
        </w:rPr>
        <w:t xml:space="preserve"> der Tarifvertrag gilt</w:t>
      </w:r>
    </w:p>
    <w:p w14:paraId="4CB58233" w14:textId="77777777" w:rsidR="001B30EC" w:rsidRPr="00F166C9" w:rsidRDefault="001B30EC" w:rsidP="00F166C9">
      <w:pPr>
        <w:pStyle w:val="Listenabsatz"/>
        <w:numPr>
          <w:ilvl w:val="0"/>
          <w:numId w:val="39"/>
        </w:numPr>
        <w:ind w:left="567"/>
        <w:rPr>
          <w:rFonts w:asciiTheme="minorHAnsi" w:hAnsiTheme="minorHAnsi"/>
          <w:sz w:val="22"/>
          <w:szCs w:val="22"/>
        </w:rPr>
      </w:pPr>
      <w:r w:rsidRPr="00F166C9">
        <w:rPr>
          <w:rFonts w:asciiTheme="minorHAnsi" w:hAnsiTheme="minorHAnsi"/>
          <w:sz w:val="22"/>
          <w:szCs w:val="22"/>
        </w:rPr>
        <w:t xml:space="preserve">Aufgabe: Betrachte das Schaubild. Setze die folgenden Begriffe richtig in das Schaubild ein: </w:t>
      </w:r>
    </w:p>
    <w:p w14:paraId="6A50BC2F" w14:textId="77777777" w:rsidR="001B30EC" w:rsidRPr="00F166C9" w:rsidRDefault="001B30EC" w:rsidP="00F166C9">
      <w:pPr>
        <w:ind w:left="0" w:firstLine="0"/>
        <w:rPr>
          <w:rFonts w:asciiTheme="minorHAnsi" w:hAnsiTheme="minorHAnsi"/>
          <w:sz w:val="22"/>
          <w:szCs w:val="22"/>
        </w:rPr>
      </w:pPr>
    </w:p>
    <w:p w14:paraId="3650593A" w14:textId="77777777" w:rsidR="007F44C8" w:rsidRPr="00F166C9" w:rsidRDefault="007F44C8" w:rsidP="00F166C9">
      <w:pPr>
        <w:pBdr>
          <w:top w:val="single" w:sz="4" w:space="1" w:color="auto"/>
          <w:left w:val="single" w:sz="4" w:space="4" w:color="auto"/>
          <w:bottom w:val="single" w:sz="4" w:space="1" w:color="auto"/>
          <w:right w:val="single" w:sz="4" w:space="4" w:color="auto"/>
        </w:pBdr>
        <w:ind w:left="0" w:firstLine="0"/>
        <w:jc w:val="center"/>
        <w:rPr>
          <w:rFonts w:asciiTheme="minorHAnsi" w:hAnsiTheme="minorHAnsi"/>
          <w:sz w:val="22"/>
          <w:szCs w:val="22"/>
        </w:rPr>
      </w:pPr>
      <w:r w:rsidRPr="00F166C9">
        <w:rPr>
          <w:rFonts w:asciiTheme="minorHAnsi" w:hAnsiTheme="minorHAnsi"/>
          <w:sz w:val="22"/>
          <w:szCs w:val="22"/>
        </w:rPr>
        <w:t>Konzerntarifvertrag – Flächentarifvertrag (Branchentarifvertrag) – Firmentarifvertrag (Haustarifvertrag) – Firmenbezogener Verbandstarifvertrag</w:t>
      </w:r>
    </w:p>
    <w:p w14:paraId="437BCD1A" w14:textId="77777777" w:rsidR="00F166C9" w:rsidRPr="00F166C9" w:rsidRDefault="00F166C9" w:rsidP="00F166C9">
      <w:pPr>
        <w:ind w:left="0" w:firstLine="0"/>
        <w:rPr>
          <w:rFonts w:asciiTheme="minorHAnsi" w:hAnsiTheme="minorHAnsi"/>
          <w:sz w:val="22"/>
          <w:szCs w:val="22"/>
        </w:rPr>
      </w:pPr>
    </w:p>
    <w:p w14:paraId="7F783FC6" w14:textId="77777777" w:rsidR="001B30EC" w:rsidRPr="00F166C9" w:rsidRDefault="001B30EC" w:rsidP="00F166C9">
      <w:pPr>
        <w:ind w:left="0" w:firstLine="0"/>
        <w:rPr>
          <w:rFonts w:asciiTheme="minorHAnsi" w:hAnsiTheme="minorHAnsi"/>
          <w:sz w:val="22"/>
          <w:szCs w:val="22"/>
        </w:rPr>
      </w:pPr>
    </w:p>
    <w:tbl>
      <w:tblPr>
        <w:tblW w:w="0" w:type="auto"/>
        <w:tblCellSpacing w:w="56"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4557"/>
        <w:gridCol w:w="4557"/>
      </w:tblGrid>
      <w:tr w:rsidR="006D36C9" w:rsidRPr="00F166C9" w14:paraId="20976485" w14:textId="77777777" w:rsidTr="00217AE7">
        <w:trPr>
          <w:tblCellSpacing w:w="56" w:type="dxa"/>
        </w:trPr>
        <w:tc>
          <w:tcPr>
            <w:tcW w:w="4510" w:type="dxa"/>
            <w:shd w:val="clear" w:color="auto" w:fill="FFFFFF"/>
          </w:tcPr>
          <w:p w14:paraId="43338D42" w14:textId="77777777" w:rsidR="00F166C9" w:rsidRDefault="00F166C9" w:rsidP="00F166C9">
            <w:pPr>
              <w:ind w:left="0" w:firstLine="0"/>
              <w:rPr>
                <w:rFonts w:asciiTheme="minorHAnsi" w:hAnsiTheme="minorHAnsi"/>
                <w:sz w:val="22"/>
                <w:szCs w:val="22"/>
              </w:rPr>
            </w:pPr>
          </w:p>
          <w:p w14:paraId="2BBF0068" w14:textId="77777777" w:rsidR="001B30EC" w:rsidRDefault="001B30EC" w:rsidP="00F166C9">
            <w:pPr>
              <w:ind w:left="0" w:firstLine="0"/>
              <w:rPr>
                <w:rFonts w:asciiTheme="minorHAnsi" w:hAnsiTheme="minorHAnsi"/>
                <w:sz w:val="22"/>
                <w:szCs w:val="22"/>
              </w:rPr>
            </w:pPr>
            <w:r w:rsidRPr="00F166C9">
              <w:rPr>
                <w:rFonts w:asciiTheme="minorHAnsi" w:hAnsiTheme="minorHAnsi"/>
                <w:sz w:val="22"/>
                <w:szCs w:val="22"/>
              </w:rPr>
              <w:t>_______________________________</w:t>
            </w:r>
          </w:p>
          <w:p w14:paraId="597F710B" w14:textId="77777777" w:rsidR="006D36C9" w:rsidRPr="00F166C9" w:rsidRDefault="00CC2842" w:rsidP="00F166C9">
            <w:pPr>
              <w:ind w:left="0" w:firstLine="0"/>
              <w:rPr>
                <w:rFonts w:asciiTheme="minorHAnsi" w:hAnsiTheme="minorHAnsi"/>
                <w:sz w:val="22"/>
                <w:szCs w:val="22"/>
              </w:rPr>
            </w:pPr>
            <w:r w:rsidRPr="00F166C9">
              <w:rPr>
                <w:rFonts w:asciiTheme="minorHAnsi" w:hAnsiTheme="minorHAnsi"/>
                <w:noProof/>
                <w:sz w:val="22"/>
                <w:szCs w:val="22"/>
              </w:rPr>
              <mc:AlternateContent>
                <mc:Choice Requires="wps">
                  <w:drawing>
                    <wp:anchor distT="0" distB="0" distL="114300" distR="114300" simplePos="0" relativeHeight="251649024" behindDoc="0" locked="1" layoutInCell="1" allowOverlap="1" wp14:anchorId="2B7ACE04" wp14:editId="213E2FAB">
                      <wp:simplePos x="0" y="0"/>
                      <wp:positionH relativeFrom="column">
                        <wp:posOffset>1386205</wp:posOffset>
                      </wp:positionH>
                      <wp:positionV relativeFrom="paragraph">
                        <wp:posOffset>-594995</wp:posOffset>
                      </wp:positionV>
                      <wp:extent cx="3086100" cy="252095"/>
                      <wp:effectExtent l="0" t="0" r="95250" b="90805"/>
                      <wp:wrapNone/>
                      <wp:docPr id="17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252095"/>
                              </a:xfrm>
                              <a:prstGeom prst="roundRect">
                                <a:avLst>
                                  <a:gd name="adj" fmla="val 44060"/>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7A07530" w14:textId="77777777" w:rsidR="00DE1178" w:rsidRPr="006D36C9" w:rsidRDefault="00DE1178" w:rsidP="006D36C9">
                                  <w:pPr>
                                    <w:jc w:val="center"/>
                                    <w:rPr>
                                      <w:b/>
                                    </w:rPr>
                                  </w:pPr>
                                  <w:r w:rsidRPr="006D36C9">
                                    <w:rPr>
                                      <w:b/>
                                    </w:rPr>
                                    <w:t>Für wen gilt de</w:t>
                                  </w:r>
                                  <w:r>
                                    <w:rPr>
                                      <w:b/>
                                    </w:rPr>
                                    <w:t>r</w:t>
                                  </w:r>
                                  <w:r w:rsidRPr="006D36C9">
                                    <w:rPr>
                                      <w:b/>
                                    </w:rPr>
                                    <w:t xml:space="preserve"> Tarifvertrag?</w:t>
                                  </w:r>
                                </w:p>
                              </w:txbxContent>
                            </wps:txbx>
                            <wps:bodyPr rot="0" vert="horz" wrap="square" lIns="91440" tIns="10800" rIns="91440" bIns="108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B7ACE04" id="_x0000_s1043" style="position:absolute;margin-left:109.15pt;margin-top:-46.85pt;width:243pt;height:19.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288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">
                      <v:stroke joinstyle="miter"/>
                      <v:shadow on="t" opacity=".5" offset="6pt,6pt"/>
                      <v:textbox inset=",.3mm,,.3mm">
                        <w:txbxContent>
                          <w:p w14:paraId="67A07530" w14:textId="77777777" w:rsidR="00DE1178" w:rsidRPr="006D36C9" w:rsidRDefault="00DE1178" w:rsidP="006D36C9">
                            <w:pPr>
                              <w:jc w:val="center"/>
                              <w:rPr>
                                <w:b/>
                              </w:rPr>
                            </w:pPr>
                            <w:r w:rsidRPr="006D36C9">
                              <w:rPr>
                                <w:b/>
                              </w:rPr>
                              <w:t>Für wen gilt de</w:t>
                            </w:r>
                            <w:r>
                              <w:rPr>
                                <w:b/>
                              </w:rPr>
                              <w:t>r</w:t>
                            </w:r>
                            <w:r w:rsidRPr="006D36C9">
                              <w:rPr>
                                <w:b/>
                              </w:rPr>
                              <w:t xml:space="preserve"> Tarifvertrag?</w:t>
                            </w:r>
                          </w:p>
                        </w:txbxContent>
                      </v:textbox>
                      <w10:anchorlock/>
                    </v:roundrect>
                  </w:pict>
                </mc:Fallback>
              </mc:AlternateContent>
            </w:r>
            <w:r w:rsidR="006D36C9" w:rsidRPr="00F166C9">
              <w:rPr>
                <w:rFonts w:asciiTheme="minorHAnsi" w:hAnsiTheme="minorHAnsi"/>
                <w:sz w:val="22"/>
                <w:szCs w:val="22"/>
              </w:rPr>
              <w:t>→ wird geschlossen zwischen Gewerkschaft und Arbeitgeberverband; gilt für eine bestimmte Branche und einen räumlich abgegrenzten Tarifvertragsbezirk (z. B. Bundesland)</w:t>
            </w:r>
          </w:p>
        </w:tc>
        <w:tc>
          <w:tcPr>
            <w:tcW w:w="4510" w:type="dxa"/>
            <w:shd w:val="clear" w:color="auto" w:fill="FFFFFF"/>
          </w:tcPr>
          <w:p w14:paraId="092095FB" w14:textId="77777777" w:rsidR="00F166C9" w:rsidRDefault="00F166C9" w:rsidP="00F166C9">
            <w:pPr>
              <w:ind w:left="0" w:firstLine="0"/>
              <w:rPr>
                <w:rFonts w:asciiTheme="minorHAnsi" w:hAnsiTheme="minorHAnsi"/>
                <w:sz w:val="22"/>
                <w:szCs w:val="22"/>
              </w:rPr>
            </w:pPr>
          </w:p>
          <w:p w14:paraId="42266FA3" w14:textId="77777777" w:rsidR="001B30EC" w:rsidRPr="00F166C9" w:rsidRDefault="001B30EC" w:rsidP="00F166C9">
            <w:pPr>
              <w:ind w:left="0" w:firstLine="0"/>
              <w:rPr>
                <w:rFonts w:asciiTheme="minorHAnsi" w:hAnsiTheme="minorHAnsi"/>
                <w:sz w:val="22"/>
                <w:szCs w:val="22"/>
              </w:rPr>
            </w:pPr>
            <w:r w:rsidRPr="00F166C9">
              <w:rPr>
                <w:rFonts w:asciiTheme="minorHAnsi" w:hAnsiTheme="minorHAnsi"/>
                <w:sz w:val="22"/>
                <w:szCs w:val="22"/>
              </w:rPr>
              <w:t>_______________________________</w:t>
            </w:r>
          </w:p>
          <w:p w14:paraId="5795958F" w14:textId="77777777" w:rsidR="006D36C9" w:rsidRPr="00F166C9" w:rsidRDefault="006D36C9" w:rsidP="00F166C9">
            <w:pPr>
              <w:ind w:left="0" w:firstLine="0"/>
              <w:rPr>
                <w:rFonts w:asciiTheme="minorHAnsi" w:hAnsiTheme="minorHAnsi"/>
                <w:sz w:val="22"/>
                <w:szCs w:val="22"/>
              </w:rPr>
            </w:pPr>
            <w:r w:rsidRPr="00F166C9">
              <w:rPr>
                <w:rFonts w:asciiTheme="minorHAnsi" w:hAnsiTheme="minorHAnsi"/>
                <w:sz w:val="22"/>
                <w:szCs w:val="22"/>
              </w:rPr>
              <w:t>→ wird geschlossen zwischen Gewerkschaft und Arbeitgeberverband; gilt allerdings nur für ein bestimmtes Unternehmen</w:t>
            </w:r>
          </w:p>
        </w:tc>
      </w:tr>
      <w:tr w:rsidR="006D36C9" w:rsidRPr="00F166C9" w14:paraId="48349B5C" w14:textId="77777777" w:rsidTr="00217AE7">
        <w:trPr>
          <w:tblCellSpacing w:w="56" w:type="dxa"/>
        </w:trPr>
        <w:tc>
          <w:tcPr>
            <w:tcW w:w="4510" w:type="dxa"/>
            <w:shd w:val="clear" w:color="auto" w:fill="FFFFFF"/>
          </w:tcPr>
          <w:p w14:paraId="6AF8066D" w14:textId="77777777" w:rsidR="00F166C9" w:rsidRDefault="00F166C9" w:rsidP="00F166C9">
            <w:pPr>
              <w:ind w:left="0" w:firstLine="0"/>
              <w:rPr>
                <w:rFonts w:asciiTheme="minorHAnsi" w:hAnsiTheme="minorHAnsi"/>
                <w:sz w:val="22"/>
                <w:szCs w:val="22"/>
              </w:rPr>
            </w:pPr>
          </w:p>
          <w:p w14:paraId="481B61B5" w14:textId="77777777" w:rsidR="00F166C9" w:rsidRPr="00F166C9" w:rsidRDefault="001B30EC" w:rsidP="00F166C9">
            <w:pPr>
              <w:ind w:left="0" w:firstLine="0"/>
              <w:rPr>
                <w:rFonts w:asciiTheme="minorHAnsi" w:hAnsiTheme="minorHAnsi"/>
                <w:sz w:val="22"/>
                <w:szCs w:val="22"/>
              </w:rPr>
            </w:pPr>
            <w:r w:rsidRPr="00F166C9">
              <w:rPr>
                <w:rFonts w:asciiTheme="minorHAnsi" w:hAnsiTheme="minorHAnsi"/>
                <w:sz w:val="22"/>
                <w:szCs w:val="22"/>
              </w:rPr>
              <w:t>_______________________________</w:t>
            </w:r>
          </w:p>
          <w:p w14:paraId="5D803BFC" w14:textId="77777777" w:rsidR="006D36C9" w:rsidRPr="00F166C9" w:rsidRDefault="006D36C9" w:rsidP="00F166C9">
            <w:pPr>
              <w:ind w:left="0" w:firstLine="0"/>
              <w:rPr>
                <w:rFonts w:asciiTheme="minorHAnsi" w:hAnsiTheme="minorHAnsi"/>
                <w:sz w:val="22"/>
                <w:szCs w:val="22"/>
              </w:rPr>
            </w:pPr>
            <w:r w:rsidRPr="00F166C9">
              <w:rPr>
                <w:rFonts w:asciiTheme="minorHAnsi" w:hAnsiTheme="minorHAnsi"/>
                <w:sz w:val="22"/>
                <w:szCs w:val="22"/>
              </w:rPr>
              <w:t>→ wird geschlossen zwischen Gewerkschaft und dem Unternehmen, in dem er gelten soll</w:t>
            </w:r>
          </w:p>
        </w:tc>
        <w:tc>
          <w:tcPr>
            <w:tcW w:w="4510" w:type="dxa"/>
            <w:shd w:val="clear" w:color="auto" w:fill="FFFFFF"/>
          </w:tcPr>
          <w:p w14:paraId="1B8A2D95" w14:textId="77777777" w:rsidR="00F166C9" w:rsidRDefault="00F166C9" w:rsidP="00F166C9">
            <w:pPr>
              <w:ind w:left="0" w:firstLine="0"/>
              <w:rPr>
                <w:rFonts w:asciiTheme="minorHAnsi" w:hAnsiTheme="minorHAnsi"/>
                <w:sz w:val="22"/>
                <w:szCs w:val="22"/>
              </w:rPr>
            </w:pPr>
          </w:p>
          <w:p w14:paraId="1F036A59" w14:textId="77777777" w:rsidR="001B30EC" w:rsidRPr="00F166C9" w:rsidRDefault="001B30EC" w:rsidP="00F166C9">
            <w:pPr>
              <w:ind w:left="0" w:firstLine="0"/>
              <w:rPr>
                <w:rFonts w:asciiTheme="minorHAnsi" w:hAnsiTheme="minorHAnsi"/>
                <w:sz w:val="22"/>
                <w:szCs w:val="22"/>
              </w:rPr>
            </w:pPr>
            <w:r w:rsidRPr="00F166C9">
              <w:rPr>
                <w:rFonts w:asciiTheme="minorHAnsi" w:hAnsiTheme="minorHAnsi"/>
                <w:sz w:val="22"/>
                <w:szCs w:val="22"/>
              </w:rPr>
              <w:t>_______________________________</w:t>
            </w:r>
          </w:p>
          <w:p w14:paraId="61139B2B" w14:textId="77777777" w:rsidR="006D36C9" w:rsidRPr="00F166C9" w:rsidRDefault="006D36C9" w:rsidP="00F166C9">
            <w:pPr>
              <w:ind w:left="0" w:firstLine="0"/>
              <w:rPr>
                <w:rFonts w:asciiTheme="minorHAnsi" w:hAnsiTheme="minorHAnsi"/>
                <w:sz w:val="22"/>
                <w:szCs w:val="22"/>
              </w:rPr>
            </w:pPr>
            <w:r w:rsidRPr="00F166C9">
              <w:rPr>
                <w:rFonts w:asciiTheme="minorHAnsi" w:hAnsiTheme="minorHAnsi"/>
                <w:sz w:val="22"/>
                <w:szCs w:val="22"/>
              </w:rPr>
              <w:t>→ wird geschlossen zwischen Gewerkschaft und einem Konzern; gilt für die einzelnen Unternehmen des Konzerns</w:t>
            </w:r>
          </w:p>
        </w:tc>
      </w:tr>
    </w:tbl>
    <w:p w14:paraId="2538F0FD" w14:textId="77777777" w:rsidR="00A20855" w:rsidRPr="00F166C9" w:rsidRDefault="00A20855" w:rsidP="00F166C9">
      <w:pPr>
        <w:pStyle w:val="Listenabsatz"/>
        <w:numPr>
          <w:ilvl w:val="0"/>
          <w:numId w:val="39"/>
        </w:numPr>
        <w:rPr>
          <w:rFonts w:asciiTheme="minorHAnsi" w:hAnsiTheme="minorHAnsi"/>
          <w:sz w:val="22"/>
          <w:szCs w:val="22"/>
        </w:rPr>
      </w:pPr>
      <w:r w:rsidRPr="00F166C9">
        <w:rPr>
          <w:rFonts w:asciiTheme="minorHAnsi" w:hAnsiTheme="minorHAnsi"/>
          <w:sz w:val="22"/>
          <w:szCs w:val="22"/>
        </w:rPr>
        <w:t>Aufgaben</w:t>
      </w:r>
    </w:p>
    <w:p w14:paraId="1481E837" w14:textId="77777777" w:rsidR="009B5DB9" w:rsidRPr="00F166C9" w:rsidRDefault="00A20855" w:rsidP="00F166C9">
      <w:pPr>
        <w:pStyle w:val="Listenabsatz"/>
        <w:numPr>
          <w:ilvl w:val="1"/>
          <w:numId w:val="40"/>
        </w:numPr>
        <w:rPr>
          <w:rFonts w:asciiTheme="minorHAnsi" w:hAnsiTheme="minorHAnsi"/>
          <w:sz w:val="22"/>
          <w:szCs w:val="22"/>
        </w:rPr>
      </w:pPr>
      <w:r w:rsidRPr="00F166C9">
        <w:rPr>
          <w:rFonts w:asciiTheme="minorHAnsi" w:hAnsiTheme="minorHAnsi"/>
          <w:sz w:val="22"/>
          <w:szCs w:val="22"/>
        </w:rPr>
        <w:t xml:space="preserve">Überlege, welchen Vorteil die „Aufspaltung“ in die drei Tarifvertragsarten hat. </w:t>
      </w:r>
    </w:p>
    <w:p w14:paraId="56B63256" w14:textId="77777777" w:rsidR="00A20855" w:rsidRPr="00F166C9" w:rsidRDefault="00A20855" w:rsidP="00F166C9">
      <w:pPr>
        <w:pStyle w:val="Listenabsatz"/>
        <w:numPr>
          <w:ilvl w:val="1"/>
          <w:numId w:val="40"/>
        </w:numPr>
        <w:rPr>
          <w:rFonts w:asciiTheme="minorHAnsi" w:hAnsiTheme="minorHAnsi"/>
          <w:sz w:val="22"/>
          <w:szCs w:val="22"/>
        </w:rPr>
      </w:pPr>
      <w:r w:rsidRPr="00F166C9">
        <w:rPr>
          <w:rFonts w:asciiTheme="minorHAnsi" w:hAnsiTheme="minorHAnsi"/>
          <w:sz w:val="22"/>
          <w:szCs w:val="22"/>
        </w:rPr>
        <w:t>Denke dabei vor allem an die unterschiedlichen Laufzeiten der Verträge.</w:t>
      </w:r>
    </w:p>
    <w:p w14:paraId="26B5FB77" w14:textId="77777777" w:rsidR="00A20855" w:rsidRPr="00F166C9" w:rsidRDefault="009B5DB9" w:rsidP="00F166C9">
      <w:pPr>
        <w:pStyle w:val="Listenabsatz"/>
        <w:numPr>
          <w:ilvl w:val="1"/>
          <w:numId w:val="40"/>
        </w:numPr>
        <w:rPr>
          <w:rFonts w:asciiTheme="minorHAnsi" w:hAnsiTheme="minorHAnsi"/>
          <w:sz w:val="22"/>
          <w:szCs w:val="22"/>
        </w:rPr>
      </w:pPr>
      <w:r w:rsidRPr="00F166C9">
        <w:rPr>
          <w:rFonts w:asciiTheme="minorHAnsi" w:hAnsiTheme="minorHAnsi"/>
          <w:sz w:val="22"/>
          <w:szCs w:val="22"/>
        </w:rPr>
        <w:t xml:space="preserve">Überlege dir einen Betrieb, </w:t>
      </w:r>
      <w:proofErr w:type="spellStart"/>
      <w:r w:rsidRPr="00F166C9">
        <w:rPr>
          <w:rFonts w:asciiTheme="minorHAnsi" w:hAnsiTheme="minorHAnsi"/>
          <w:sz w:val="22"/>
          <w:szCs w:val="22"/>
        </w:rPr>
        <w:t>in dem</w:t>
      </w:r>
      <w:proofErr w:type="spellEnd"/>
      <w:r w:rsidRPr="00F166C9">
        <w:rPr>
          <w:rFonts w:asciiTheme="minorHAnsi" w:hAnsiTheme="minorHAnsi"/>
          <w:sz w:val="22"/>
          <w:szCs w:val="22"/>
        </w:rPr>
        <w:t xml:space="preserve"> du gerne arbeiten möchtest. </w:t>
      </w:r>
      <w:r w:rsidR="00A20855" w:rsidRPr="00F166C9">
        <w:rPr>
          <w:rFonts w:asciiTheme="minorHAnsi" w:hAnsiTheme="minorHAnsi"/>
          <w:sz w:val="22"/>
          <w:szCs w:val="22"/>
        </w:rPr>
        <w:t xml:space="preserve">Finde </w:t>
      </w:r>
      <w:r w:rsidRPr="00F166C9">
        <w:rPr>
          <w:rFonts w:asciiTheme="minorHAnsi" w:hAnsiTheme="minorHAnsi"/>
          <w:sz w:val="22"/>
          <w:szCs w:val="22"/>
        </w:rPr>
        <w:t>im Internet</w:t>
      </w:r>
      <w:r w:rsidR="00A20855" w:rsidRPr="00F166C9">
        <w:rPr>
          <w:rFonts w:asciiTheme="minorHAnsi" w:hAnsiTheme="minorHAnsi"/>
          <w:sz w:val="22"/>
          <w:szCs w:val="22"/>
        </w:rPr>
        <w:t xml:space="preserve"> heraus, ob </w:t>
      </w:r>
      <w:r w:rsidRPr="00F166C9">
        <w:rPr>
          <w:rFonts w:asciiTheme="minorHAnsi" w:hAnsiTheme="minorHAnsi"/>
          <w:sz w:val="22"/>
          <w:szCs w:val="22"/>
        </w:rPr>
        <w:t xml:space="preserve">der Betrieb an </w:t>
      </w:r>
      <w:r w:rsidR="00A20855" w:rsidRPr="00F166C9">
        <w:rPr>
          <w:rFonts w:asciiTheme="minorHAnsi" w:hAnsiTheme="minorHAnsi"/>
          <w:sz w:val="22"/>
          <w:szCs w:val="22"/>
        </w:rPr>
        <w:t xml:space="preserve">einen Tarifvertrag gebunden ist. Welche Gewerkschaft und welcher Arbeitgeberverband sind für </w:t>
      </w:r>
      <w:r w:rsidRPr="00F166C9">
        <w:rPr>
          <w:rFonts w:asciiTheme="minorHAnsi" w:hAnsiTheme="minorHAnsi"/>
          <w:sz w:val="22"/>
          <w:szCs w:val="22"/>
        </w:rPr>
        <w:t>diesen</w:t>
      </w:r>
      <w:r w:rsidR="00A20855" w:rsidRPr="00F166C9">
        <w:rPr>
          <w:rFonts w:asciiTheme="minorHAnsi" w:hAnsiTheme="minorHAnsi"/>
          <w:sz w:val="22"/>
          <w:szCs w:val="22"/>
        </w:rPr>
        <w:t xml:space="preserve"> Betrieb zuständig?</w:t>
      </w:r>
    </w:p>
    <w:p w14:paraId="2E7CBF20" w14:textId="77777777" w:rsidR="00A20855" w:rsidRDefault="006D36C9" w:rsidP="008B31D2">
      <w:pPr>
        <w:ind w:left="0" w:firstLine="0"/>
        <w:rPr>
          <w:rFonts w:asciiTheme="minorHAnsi" w:hAnsiTheme="minorHAnsi"/>
          <w:sz w:val="28"/>
          <w:szCs w:val="28"/>
        </w:rPr>
      </w:pPr>
      <w:r>
        <w:rPr>
          <w:b/>
          <w:bCs/>
        </w:rPr>
        <w:br w:type="page"/>
      </w:r>
      <w:r w:rsidR="00A20855" w:rsidRPr="008B31D2">
        <w:rPr>
          <w:rFonts w:asciiTheme="minorHAnsi" w:hAnsiTheme="minorHAnsi"/>
          <w:sz w:val="28"/>
          <w:szCs w:val="28"/>
        </w:rPr>
        <w:lastRenderedPageBreak/>
        <w:t>Für wen gel</w:t>
      </w:r>
      <w:bookmarkStart w:id="2" w:name="M04"/>
      <w:bookmarkEnd w:id="2"/>
      <w:r w:rsidR="00A20855" w:rsidRPr="008B31D2">
        <w:rPr>
          <w:rFonts w:asciiTheme="minorHAnsi" w:hAnsiTheme="minorHAnsi"/>
          <w:sz w:val="28"/>
          <w:szCs w:val="28"/>
        </w:rPr>
        <w:t>ten Tarifverträge? – Die Tarifbindung</w:t>
      </w:r>
    </w:p>
    <w:p w14:paraId="02BCFFA0" w14:textId="77777777" w:rsidR="008B31D2" w:rsidRPr="008B31D2" w:rsidRDefault="008B31D2" w:rsidP="008B31D2">
      <w:pPr>
        <w:ind w:left="0" w:firstLine="0"/>
      </w:pPr>
    </w:p>
    <w:p w14:paraId="27A75E2A" w14:textId="77777777" w:rsidR="00A20855" w:rsidRPr="00B0037C" w:rsidRDefault="00A20855" w:rsidP="008B31D2">
      <w:pPr>
        <w:ind w:left="0" w:firstLine="0"/>
        <w:rPr>
          <w:rFonts w:asciiTheme="minorHAnsi" w:hAnsiTheme="minorHAnsi"/>
          <w:spacing w:val="-2"/>
          <w:sz w:val="22"/>
          <w:szCs w:val="22"/>
        </w:rPr>
      </w:pPr>
      <w:r w:rsidRPr="00B0037C">
        <w:rPr>
          <w:rFonts w:asciiTheme="minorHAnsi" w:hAnsiTheme="minorHAnsi"/>
          <w:spacing w:val="-2"/>
          <w:sz w:val="22"/>
          <w:szCs w:val="22"/>
        </w:rPr>
        <w:t>In Deutschland haben über 250 Wirtschaftszweige einen Branchentarifvertrag. Etwa 40 Branchen sind tariflich nicht einheitlich geregelt. Für wen gelten eigentlich Tarifverträge?</w:t>
      </w:r>
    </w:p>
    <w:p w14:paraId="5AD43E36" w14:textId="77777777" w:rsidR="00A154AC" w:rsidRDefault="00A154AC" w:rsidP="008B31D2">
      <w:pPr>
        <w:ind w:left="0" w:firstLine="0"/>
        <w:rPr>
          <w:rFonts w:asciiTheme="minorHAnsi" w:hAnsiTheme="minorHAnsi"/>
          <w:spacing w:val="-2"/>
          <w:sz w:val="22"/>
          <w:szCs w:val="22"/>
        </w:rPr>
      </w:pPr>
    </w:p>
    <w:p w14:paraId="1B637D01" w14:textId="77777777" w:rsidR="008B31D2" w:rsidRPr="008B31D2" w:rsidRDefault="008B31D2" w:rsidP="008B31D2">
      <w:pPr>
        <w:ind w:left="0" w:firstLine="0"/>
        <w:rPr>
          <w:rFonts w:asciiTheme="minorHAnsi" w:hAnsiTheme="minorHAnsi"/>
          <w:spacing w:val="-2"/>
          <w:sz w:val="22"/>
          <w:szCs w:val="22"/>
        </w:rPr>
        <w:sectPr w:rsidR="008B31D2" w:rsidRPr="008B31D2" w:rsidSect="00F166C9">
          <w:headerReference w:type="first" r:id="rId16"/>
          <w:pgSz w:w="11906" w:h="16838" w:code="9"/>
          <w:pgMar w:top="1384" w:right="1134" w:bottom="567" w:left="1418" w:header="454" w:footer="340" w:gutter="0"/>
          <w:paperSrc w:first="15" w:other="15"/>
          <w:cols w:space="720"/>
          <w:titlePg/>
        </w:sectPr>
      </w:pPr>
    </w:p>
    <w:p w14:paraId="52BF4B9B" w14:textId="77777777" w:rsidR="00A20855" w:rsidRPr="008B31D2" w:rsidRDefault="00A20855" w:rsidP="008B31D2">
      <w:pPr>
        <w:ind w:left="0" w:firstLine="0"/>
        <w:jc w:val="both"/>
        <w:rPr>
          <w:rFonts w:asciiTheme="minorHAnsi" w:hAnsiTheme="minorHAnsi"/>
          <w:spacing w:val="-2"/>
          <w:sz w:val="22"/>
          <w:szCs w:val="22"/>
        </w:rPr>
      </w:pPr>
      <w:r w:rsidRPr="008B31D2">
        <w:rPr>
          <w:rFonts w:asciiTheme="minorHAnsi" w:hAnsiTheme="minorHAnsi"/>
          <w:spacing w:val="-2"/>
          <w:sz w:val="22"/>
          <w:szCs w:val="22"/>
        </w:rPr>
        <w:t>Die ausgehandelten Tarifverträge gelten laut Tarifvertragsgesetz (TVG) nur für Arbeitnehmer und Arbeitgeber, die den Tarifvertragsparteien angehören. Arbeitgeber, die nicht Mitglied des Arbeitgeberverbandes sind, müssen den tariflich vereinbarten Lohn also nicht bezahlen. Und Arbeitnehmer, die nicht in einer Gewerkschaft sind, können keinen Tariflohn verlangen. In der Regel werden in einem Unternehmen aber organisierte und nicht organisierte Arbeitnehmer gleichgestellt.</w:t>
      </w:r>
    </w:p>
    <w:p w14:paraId="0FC454A6" w14:textId="77777777" w:rsidR="00A20855" w:rsidRPr="008B31D2" w:rsidRDefault="00A20855" w:rsidP="008B31D2">
      <w:pPr>
        <w:ind w:left="0" w:firstLine="0"/>
        <w:jc w:val="both"/>
        <w:rPr>
          <w:rFonts w:asciiTheme="minorHAnsi" w:hAnsiTheme="minorHAnsi"/>
          <w:sz w:val="22"/>
          <w:szCs w:val="22"/>
        </w:rPr>
      </w:pPr>
      <w:r w:rsidRPr="008B31D2">
        <w:rPr>
          <w:rFonts w:asciiTheme="minorHAnsi" w:hAnsiTheme="minorHAnsi"/>
          <w:sz w:val="22"/>
          <w:szCs w:val="22"/>
        </w:rPr>
        <w:t>Das Bundesministerium für Arbeit und Soziales kann Tarifverträge für allgemeinverbindlich erklären (§ 5 TVG). Das hat zur Folge, dass auch diejenigen Arbeitgeber und Arbeitnehmer tarifgebunden sind, die nicht den Tarifvertragsparteien angehören. Das gibt es in Deutschland aber sehr selten: Nur ca. 1 Prozent aller Tarifverträge sind allgemein verbindlich.</w:t>
      </w:r>
    </w:p>
    <w:p w14:paraId="79F027E3" w14:textId="77777777" w:rsidR="00A154AC" w:rsidRPr="008B31D2" w:rsidRDefault="00A20855" w:rsidP="008B31D2">
      <w:pPr>
        <w:ind w:left="0" w:firstLine="0"/>
        <w:jc w:val="both"/>
        <w:rPr>
          <w:rFonts w:asciiTheme="minorHAnsi" w:hAnsiTheme="minorHAnsi"/>
          <w:sz w:val="22"/>
          <w:szCs w:val="22"/>
        </w:rPr>
      </w:pPr>
      <w:r w:rsidRPr="008B31D2">
        <w:rPr>
          <w:rFonts w:asciiTheme="minorHAnsi" w:hAnsiTheme="minorHAnsi"/>
          <w:sz w:val="22"/>
          <w:szCs w:val="22"/>
        </w:rPr>
        <w:t>Die ausgehandelten Bedingungen sind Mindestanforderungen – das bedeutet, sie dürfen nicht unterschritten werden. Verbesserungen sind allerdings immer möglich (§ 4 Abs. 3 TVG).</w:t>
      </w:r>
    </w:p>
    <w:p w14:paraId="0D372987" w14:textId="77777777" w:rsidR="00A154AC" w:rsidRDefault="00A154AC" w:rsidP="008B31D2">
      <w:pPr>
        <w:ind w:left="0" w:firstLine="0"/>
        <w:rPr>
          <w:rFonts w:asciiTheme="minorHAnsi" w:hAnsiTheme="minorHAnsi"/>
          <w:sz w:val="22"/>
          <w:szCs w:val="22"/>
        </w:rPr>
      </w:pPr>
    </w:p>
    <w:p w14:paraId="1840CF7A" w14:textId="77777777" w:rsidR="008B31D2" w:rsidRPr="008B31D2" w:rsidRDefault="008B31D2" w:rsidP="008B31D2">
      <w:pPr>
        <w:ind w:left="0" w:firstLine="0"/>
        <w:rPr>
          <w:rFonts w:asciiTheme="minorHAnsi" w:hAnsiTheme="minorHAnsi"/>
          <w:sz w:val="22"/>
          <w:szCs w:val="22"/>
        </w:rPr>
        <w:sectPr w:rsidR="008B31D2" w:rsidRPr="008B31D2" w:rsidSect="00A154AC">
          <w:type w:val="continuous"/>
          <w:pgSz w:w="11906" w:h="16838" w:code="9"/>
          <w:pgMar w:top="1418" w:right="1134" w:bottom="1247" w:left="1418" w:header="454" w:footer="340" w:gutter="0"/>
          <w:paperSrc w:first="7" w:other="7"/>
          <w:lnNumType w:countBy="5" w:distance="113"/>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A154AC" w:rsidRPr="008B31D2" w14:paraId="61EC89FC" w14:textId="77777777" w:rsidTr="00217AE7">
        <w:tc>
          <w:tcPr>
            <w:tcW w:w="9494" w:type="dxa"/>
            <w:shd w:val="clear" w:color="auto" w:fill="auto"/>
          </w:tcPr>
          <w:p w14:paraId="09642DFA" w14:textId="77777777" w:rsidR="00A154AC" w:rsidRPr="008B31D2" w:rsidRDefault="00A154AC" w:rsidP="008B31D2">
            <w:pPr>
              <w:spacing w:before="40" w:after="40"/>
              <w:ind w:left="0" w:firstLine="0"/>
              <w:jc w:val="center"/>
              <w:rPr>
                <w:rFonts w:asciiTheme="minorHAnsi" w:hAnsiTheme="minorHAnsi"/>
                <w:b/>
                <w:bCs/>
                <w:sz w:val="22"/>
                <w:szCs w:val="22"/>
              </w:rPr>
            </w:pPr>
            <w:r w:rsidRPr="008B31D2">
              <w:rPr>
                <w:rFonts w:asciiTheme="minorHAnsi" w:hAnsiTheme="minorHAnsi"/>
                <w:b/>
                <w:bCs/>
                <w:sz w:val="22"/>
                <w:szCs w:val="22"/>
              </w:rPr>
              <w:t>Auszug aus dem Tarifvertragsgesetz (TVG)</w:t>
            </w:r>
          </w:p>
          <w:p w14:paraId="63447B34" w14:textId="77777777" w:rsidR="00A154AC" w:rsidRPr="008B31D2" w:rsidRDefault="00A154AC" w:rsidP="008B31D2">
            <w:pPr>
              <w:spacing w:before="40" w:after="40"/>
              <w:ind w:left="0" w:firstLine="0"/>
              <w:jc w:val="center"/>
              <w:rPr>
                <w:rFonts w:asciiTheme="minorHAnsi" w:hAnsiTheme="minorHAnsi"/>
                <w:b/>
                <w:bCs/>
                <w:sz w:val="22"/>
                <w:szCs w:val="22"/>
              </w:rPr>
            </w:pPr>
            <w:r w:rsidRPr="008B31D2">
              <w:rPr>
                <w:rFonts w:asciiTheme="minorHAnsi" w:hAnsiTheme="minorHAnsi"/>
                <w:b/>
                <w:bCs/>
                <w:sz w:val="22"/>
                <w:szCs w:val="22"/>
              </w:rPr>
              <w:t>§ 3 Tarifgebundenheit</w:t>
            </w:r>
          </w:p>
          <w:p w14:paraId="55375A3F" w14:textId="77777777" w:rsidR="00A154AC" w:rsidRPr="008B31D2" w:rsidRDefault="00A154AC" w:rsidP="008B31D2">
            <w:pPr>
              <w:spacing w:before="40" w:after="40"/>
              <w:ind w:left="0" w:firstLine="0"/>
              <w:rPr>
                <w:rFonts w:asciiTheme="minorHAnsi" w:hAnsiTheme="minorHAnsi"/>
                <w:sz w:val="22"/>
                <w:szCs w:val="22"/>
              </w:rPr>
            </w:pPr>
            <w:r w:rsidRPr="008B31D2">
              <w:rPr>
                <w:rFonts w:asciiTheme="minorHAnsi" w:hAnsiTheme="minorHAnsi"/>
                <w:sz w:val="22"/>
                <w:szCs w:val="22"/>
              </w:rPr>
              <w:t>(1) Tarifgebunden sind die Mitglieder der Tarifvertragsparteien und der Arbeitgeber, der selbst Partei des Tarifvertrags ist. […]</w:t>
            </w:r>
          </w:p>
          <w:p w14:paraId="478E135B" w14:textId="77777777" w:rsidR="00A154AC" w:rsidRPr="008B31D2" w:rsidRDefault="00A154AC" w:rsidP="008B31D2">
            <w:pPr>
              <w:spacing w:before="40" w:after="40"/>
              <w:ind w:left="0" w:firstLine="0"/>
              <w:jc w:val="center"/>
              <w:rPr>
                <w:rFonts w:asciiTheme="minorHAnsi" w:hAnsiTheme="minorHAnsi"/>
                <w:b/>
                <w:bCs/>
                <w:sz w:val="22"/>
                <w:szCs w:val="22"/>
              </w:rPr>
            </w:pPr>
            <w:r w:rsidRPr="008B31D2">
              <w:rPr>
                <w:rFonts w:asciiTheme="minorHAnsi" w:hAnsiTheme="minorHAnsi"/>
                <w:b/>
                <w:bCs/>
                <w:sz w:val="22"/>
                <w:szCs w:val="22"/>
              </w:rPr>
              <w:t>§ 4 Wirkung der Rechtsnormen</w:t>
            </w:r>
          </w:p>
          <w:p w14:paraId="30895630" w14:textId="77777777" w:rsidR="00A154AC" w:rsidRPr="008B31D2" w:rsidRDefault="00A154AC" w:rsidP="008B31D2">
            <w:pPr>
              <w:spacing w:before="40" w:after="40"/>
              <w:ind w:left="0" w:firstLine="0"/>
              <w:rPr>
                <w:rFonts w:asciiTheme="minorHAnsi" w:hAnsiTheme="minorHAnsi"/>
                <w:sz w:val="22"/>
                <w:szCs w:val="22"/>
              </w:rPr>
            </w:pPr>
            <w:r w:rsidRPr="008B31D2">
              <w:rPr>
                <w:rFonts w:asciiTheme="minorHAnsi" w:hAnsiTheme="minorHAnsi"/>
                <w:sz w:val="22"/>
                <w:szCs w:val="22"/>
              </w:rPr>
              <w:t>[…] (3) Abweichende Abmachungen sind nur zulässig, soweit sie durch den Tarifvertrag gestattet sind oder eine Änderung der Regelungen zugunsten des Arbeitnehmers enthalten.</w:t>
            </w:r>
          </w:p>
          <w:p w14:paraId="1FBC37E5" w14:textId="77777777" w:rsidR="00A154AC" w:rsidRPr="008B31D2" w:rsidRDefault="00A154AC" w:rsidP="008B31D2">
            <w:pPr>
              <w:spacing w:before="40" w:after="40"/>
              <w:ind w:left="0" w:firstLine="0"/>
              <w:jc w:val="center"/>
              <w:rPr>
                <w:rFonts w:asciiTheme="minorHAnsi" w:hAnsiTheme="minorHAnsi"/>
                <w:b/>
                <w:bCs/>
                <w:sz w:val="22"/>
                <w:szCs w:val="22"/>
              </w:rPr>
            </w:pPr>
            <w:r w:rsidRPr="008B31D2">
              <w:rPr>
                <w:rFonts w:asciiTheme="minorHAnsi" w:hAnsiTheme="minorHAnsi"/>
                <w:b/>
                <w:bCs/>
                <w:sz w:val="22"/>
                <w:szCs w:val="22"/>
              </w:rPr>
              <w:t>§ 5 Allgemeinverbindlichkeit</w:t>
            </w:r>
          </w:p>
          <w:p w14:paraId="12B91879" w14:textId="77777777" w:rsidR="00A154AC" w:rsidRPr="008B31D2" w:rsidRDefault="00A154AC" w:rsidP="008B31D2">
            <w:pPr>
              <w:spacing w:before="40" w:after="40"/>
              <w:ind w:left="0" w:firstLine="0"/>
              <w:rPr>
                <w:rFonts w:asciiTheme="minorHAnsi" w:hAnsiTheme="minorHAnsi"/>
                <w:sz w:val="22"/>
                <w:szCs w:val="22"/>
              </w:rPr>
            </w:pPr>
            <w:r w:rsidRPr="008B31D2">
              <w:rPr>
                <w:rFonts w:asciiTheme="minorHAnsi" w:hAnsiTheme="minorHAnsi"/>
                <w:sz w:val="22"/>
                <w:szCs w:val="22"/>
              </w:rPr>
              <w:t>(1) Das Bundesministerium für Arbeit und Soziales kann einen Tarifvertrag […] auf gemeinsamen Antrag der Tarifvertragsparteien für allgemeinverbindlich erklären, wenn die Allgemeinverbindlicherklärung im öffentlichen Interesse geboten erscheint. […]</w:t>
            </w:r>
          </w:p>
        </w:tc>
      </w:tr>
    </w:tbl>
    <w:p w14:paraId="4A7672F2" w14:textId="77777777" w:rsidR="00A20855" w:rsidRPr="00B0037C" w:rsidRDefault="00A20855" w:rsidP="00B0037C">
      <w:pPr>
        <w:pStyle w:val="berschrift4"/>
        <w:numPr>
          <w:ilvl w:val="0"/>
          <w:numId w:val="44"/>
        </w:numPr>
        <w:spacing w:before="240" w:after="120"/>
        <w:rPr>
          <w:rFonts w:asciiTheme="minorHAnsi" w:hAnsiTheme="minorHAnsi"/>
          <w:b w:val="0"/>
          <w:sz w:val="22"/>
          <w:szCs w:val="22"/>
        </w:rPr>
      </w:pPr>
      <w:r w:rsidRPr="00B0037C">
        <w:rPr>
          <w:rFonts w:asciiTheme="minorHAnsi" w:hAnsiTheme="minorHAnsi"/>
          <w:b w:val="0"/>
          <w:sz w:val="22"/>
          <w:szCs w:val="22"/>
        </w:rPr>
        <w:t>Aufgaben</w:t>
      </w:r>
      <w:r w:rsidR="00B0037C">
        <w:rPr>
          <w:rFonts w:asciiTheme="minorHAnsi" w:hAnsiTheme="minorHAnsi"/>
          <w:b w:val="0"/>
          <w:sz w:val="22"/>
          <w:szCs w:val="22"/>
        </w:rPr>
        <w:t>:</w:t>
      </w:r>
      <w:r w:rsidR="00B0037C" w:rsidRPr="008B31D2">
        <w:rPr>
          <w:rFonts w:asciiTheme="minorHAnsi" w:hAnsiTheme="minorHAnsi"/>
          <w:sz w:val="22"/>
          <w:szCs w:val="22"/>
        </w:rPr>
        <w:t xml:space="preserve"> </w:t>
      </w:r>
      <w:r w:rsidRPr="00B0037C">
        <w:rPr>
          <w:rFonts w:asciiTheme="minorHAnsi" w:hAnsiTheme="minorHAnsi"/>
          <w:b w:val="0"/>
          <w:sz w:val="22"/>
          <w:szCs w:val="22"/>
        </w:rPr>
        <w:t>Überprüfe für die folgenden Fälle, ob der Arbeitnehmer einen Anspruch auf Erfüllung der Bestimmungen des Branchentarifvertrags hat:</w:t>
      </w:r>
    </w:p>
    <w:p w14:paraId="3D24850E" w14:textId="77777777" w:rsidR="00A20855" w:rsidRPr="008B31D2" w:rsidRDefault="00A20855" w:rsidP="008B31D2">
      <w:pPr>
        <w:pStyle w:val="Listenabsatz"/>
        <w:numPr>
          <w:ilvl w:val="0"/>
          <w:numId w:val="42"/>
        </w:numPr>
        <w:ind w:left="993"/>
        <w:jc w:val="both"/>
        <w:rPr>
          <w:rFonts w:asciiTheme="minorHAnsi" w:hAnsiTheme="minorHAnsi"/>
          <w:sz w:val="22"/>
          <w:szCs w:val="22"/>
        </w:rPr>
      </w:pPr>
      <w:r w:rsidRPr="008B31D2">
        <w:rPr>
          <w:rFonts w:asciiTheme="minorHAnsi" w:hAnsiTheme="minorHAnsi"/>
          <w:sz w:val="22"/>
          <w:szCs w:val="22"/>
        </w:rPr>
        <w:t>Der Arbeitnehmer ist Gewerkschaftsmitglied, der Arbeitgeber ist nicht im Arbeitgeberverband.</w:t>
      </w:r>
    </w:p>
    <w:p w14:paraId="3D114D71" w14:textId="77777777" w:rsidR="00A20855" w:rsidRPr="008B31D2" w:rsidRDefault="00A20855" w:rsidP="008B31D2">
      <w:pPr>
        <w:pStyle w:val="Listenabsatz"/>
        <w:numPr>
          <w:ilvl w:val="0"/>
          <w:numId w:val="42"/>
        </w:numPr>
        <w:ind w:left="993"/>
        <w:jc w:val="both"/>
        <w:rPr>
          <w:rFonts w:asciiTheme="minorHAnsi" w:hAnsiTheme="minorHAnsi"/>
          <w:sz w:val="22"/>
          <w:szCs w:val="22"/>
        </w:rPr>
      </w:pPr>
      <w:r w:rsidRPr="008B31D2">
        <w:rPr>
          <w:rFonts w:asciiTheme="minorHAnsi" w:hAnsiTheme="minorHAnsi"/>
          <w:sz w:val="22"/>
          <w:szCs w:val="22"/>
        </w:rPr>
        <w:t>Der Arbeitgeber gehört dem Arbeitgeberverband an, der Arbeitnehmer ist nicht organi</w:t>
      </w:r>
      <w:r w:rsidR="00822E4D">
        <w:rPr>
          <w:rFonts w:asciiTheme="minorHAnsi" w:hAnsiTheme="minorHAnsi"/>
          <w:sz w:val="22"/>
          <w:szCs w:val="22"/>
        </w:rPr>
        <w:t>sie</w:t>
      </w:r>
      <w:r w:rsidRPr="008B31D2">
        <w:rPr>
          <w:rFonts w:asciiTheme="minorHAnsi" w:hAnsiTheme="minorHAnsi"/>
          <w:sz w:val="22"/>
          <w:szCs w:val="22"/>
        </w:rPr>
        <w:t xml:space="preserve">rt. </w:t>
      </w:r>
    </w:p>
    <w:p w14:paraId="5BD4BC58" w14:textId="77777777" w:rsidR="00A20855" w:rsidRPr="008B31D2" w:rsidRDefault="00A20855" w:rsidP="008B31D2">
      <w:pPr>
        <w:pStyle w:val="Listenabsatz"/>
        <w:numPr>
          <w:ilvl w:val="0"/>
          <w:numId w:val="42"/>
        </w:numPr>
        <w:ind w:left="993"/>
        <w:jc w:val="both"/>
        <w:rPr>
          <w:rFonts w:asciiTheme="minorHAnsi" w:hAnsiTheme="minorHAnsi"/>
          <w:sz w:val="22"/>
          <w:szCs w:val="22"/>
        </w:rPr>
      </w:pPr>
      <w:r w:rsidRPr="008B31D2">
        <w:rPr>
          <w:rFonts w:asciiTheme="minorHAnsi" w:hAnsiTheme="minorHAnsi"/>
          <w:sz w:val="22"/>
          <w:szCs w:val="22"/>
        </w:rPr>
        <w:t xml:space="preserve">Löse die folgenden Fälle: </w:t>
      </w:r>
    </w:p>
    <w:p w14:paraId="0B4A6313" w14:textId="77777777" w:rsidR="00A20855" w:rsidRPr="008B31D2" w:rsidRDefault="00822E4D" w:rsidP="008B31D2">
      <w:pPr>
        <w:pStyle w:val="Listenabsatz"/>
        <w:numPr>
          <w:ilvl w:val="0"/>
          <w:numId w:val="42"/>
        </w:numPr>
        <w:ind w:left="993"/>
        <w:jc w:val="both"/>
        <w:rPr>
          <w:rFonts w:asciiTheme="minorHAnsi" w:hAnsiTheme="minorHAnsi"/>
          <w:sz w:val="22"/>
          <w:szCs w:val="22"/>
        </w:rPr>
      </w:pPr>
      <w:r>
        <w:rPr>
          <w:rFonts w:asciiTheme="minorHAnsi" w:hAnsiTheme="minorHAnsi"/>
          <w:sz w:val="22"/>
          <w:szCs w:val="22"/>
        </w:rPr>
        <w:t>ein Arbeitnehmer fängt</w:t>
      </w:r>
      <w:r w:rsidR="00A20855" w:rsidRPr="008B31D2">
        <w:rPr>
          <w:rFonts w:asciiTheme="minorHAnsi" w:hAnsiTheme="minorHAnsi"/>
          <w:sz w:val="22"/>
          <w:szCs w:val="22"/>
        </w:rPr>
        <w:t xml:space="preserve"> in einem Unternehmen neu an. Laut Arbeitsvertrag erh</w:t>
      </w:r>
      <w:r>
        <w:rPr>
          <w:rFonts w:asciiTheme="minorHAnsi" w:hAnsiTheme="minorHAnsi"/>
          <w:sz w:val="22"/>
          <w:szCs w:val="22"/>
        </w:rPr>
        <w:t>ält er</w:t>
      </w:r>
      <w:r w:rsidR="00A20855" w:rsidRPr="008B31D2">
        <w:rPr>
          <w:rFonts w:asciiTheme="minorHAnsi" w:hAnsiTheme="minorHAnsi"/>
          <w:sz w:val="22"/>
          <w:szCs w:val="22"/>
        </w:rPr>
        <w:t xml:space="preserve"> einen Stundenlohn von 13,40 Euro. Von Arbeitskollegen erf</w:t>
      </w:r>
      <w:r>
        <w:rPr>
          <w:rFonts w:asciiTheme="minorHAnsi" w:hAnsiTheme="minorHAnsi"/>
          <w:sz w:val="22"/>
          <w:szCs w:val="22"/>
        </w:rPr>
        <w:t>ährt er</w:t>
      </w:r>
      <w:r w:rsidR="00A20855" w:rsidRPr="008B31D2">
        <w:rPr>
          <w:rFonts w:asciiTheme="minorHAnsi" w:hAnsiTheme="minorHAnsi"/>
          <w:sz w:val="22"/>
          <w:szCs w:val="22"/>
        </w:rPr>
        <w:t xml:space="preserve">, dass der im Betrieb geltende Tarifvertrag für </w:t>
      </w:r>
      <w:r>
        <w:rPr>
          <w:rFonts w:asciiTheme="minorHAnsi" w:hAnsiTheme="minorHAnsi"/>
          <w:sz w:val="22"/>
          <w:szCs w:val="22"/>
        </w:rPr>
        <w:t>seine</w:t>
      </w:r>
      <w:r w:rsidR="00A20855" w:rsidRPr="008B31D2">
        <w:rPr>
          <w:rFonts w:asciiTheme="minorHAnsi" w:hAnsiTheme="minorHAnsi"/>
          <w:sz w:val="22"/>
          <w:szCs w:val="22"/>
        </w:rPr>
        <w:t xml:space="preserve"> Tätigkeit einen Stundenlohn von 14 Euro vor</w:t>
      </w:r>
      <w:r>
        <w:rPr>
          <w:rFonts w:asciiTheme="minorHAnsi" w:hAnsiTheme="minorHAnsi"/>
          <w:sz w:val="22"/>
          <w:szCs w:val="22"/>
        </w:rPr>
        <w:t>sie</w:t>
      </w:r>
      <w:r w:rsidR="00A20855" w:rsidRPr="008B31D2">
        <w:rPr>
          <w:rFonts w:asciiTheme="minorHAnsi" w:hAnsiTheme="minorHAnsi"/>
          <w:sz w:val="22"/>
          <w:szCs w:val="22"/>
        </w:rPr>
        <w:t xml:space="preserve">ht. Welcher Stundenlohn steht </w:t>
      </w:r>
      <w:r>
        <w:rPr>
          <w:rFonts w:asciiTheme="minorHAnsi" w:hAnsiTheme="minorHAnsi"/>
          <w:sz w:val="22"/>
          <w:szCs w:val="22"/>
        </w:rPr>
        <w:t>i</w:t>
      </w:r>
      <w:r w:rsidR="00A20855" w:rsidRPr="008B31D2">
        <w:rPr>
          <w:rFonts w:asciiTheme="minorHAnsi" w:hAnsiTheme="minorHAnsi"/>
          <w:sz w:val="22"/>
          <w:szCs w:val="22"/>
        </w:rPr>
        <w:t>h</w:t>
      </w:r>
      <w:r>
        <w:rPr>
          <w:rFonts w:asciiTheme="minorHAnsi" w:hAnsiTheme="minorHAnsi"/>
          <w:sz w:val="22"/>
          <w:szCs w:val="22"/>
        </w:rPr>
        <w:t>m zu? Warum?</w:t>
      </w:r>
    </w:p>
    <w:p w14:paraId="3FC780FB" w14:textId="77777777" w:rsidR="00A20855" w:rsidRPr="008B31D2" w:rsidRDefault="00822E4D" w:rsidP="008B31D2">
      <w:pPr>
        <w:pStyle w:val="Listenabsatz"/>
        <w:numPr>
          <w:ilvl w:val="0"/>
          <w:numId w:val="42"/>
        </w:numPr>
        <w:ind w:left="993"/>
        <w:jc w:val="both"/>
        <w:rPr>
          <w:rFonts w:asciiTheme="minorHAnsi" w:hAnsiTheme="minorHAnsi"/>
          <w:sz w:val="22"/>
          <w:szCs w:val="22"/>
        </w:rPr>
      </w:pPr>
      <w:r>
        <w:rPr>
          <w:rFonts w:asciiTheme="minorHAnsi" w:hAnsiTheme="minorHAnsi"/>
          <w:sz w:val="22"/>
          <w:szCs w:val="22"/>
        </w:rPr>
        <w:t>I</w:t>
      </w:r>
      <w:r w:rsidR="00A20855" w:rsidRPr="008B31D2">
        <w:rPr>
          <w:rFonts w:asciiTheme="minorHAnsi" w:hAnsiTheme="minorHAnsi"/>
          <w:sz w:val="22"/>
          <w:szCs w:val="22"/>
        </w:rPr>
        <w:t xml:space="preserve">m Tarifvertrag </w:t>
      </w:r>
      <w:r>
        <w:rPr>
          <w:rFonts w:asciiTheme="minorHAnsi" w:hAnsiTheme="minorHAnsi"/>
          <w:sz w:val="22"/>
          <w:szCs w:val="22"/>
        </w:rPr>
        <w:t xml:space="preserve">ist </w:t>
      </w:r>
      <w:r w:rsidR="00A20855" w:rsidRPr="008B31D2">
        <w:rPr>
          <w:rFonts w:asciiTheme="minorHAnsi" w:hAnsiTheme="minorHAnsi"/>
          <w:sz w:val="22"/>
          <w:szCs w:val="22"/>
        </w:rPr>
        <w:t>ein Stundenlohn von 12 Euro festgelegt ist? Welcher Stunden</w:t>
      </w:r>
      <w:r>
        <w:rPr>
          <w:rFonts w:asciiTheme="minorHAnsi" w:hAnsiTheme="minorHAnsi"/>
          <w:sz w:val="22"/>
          <w:szCs w:val="22"/>
        </w:rPr>
        <w:t>lohn steht ihm</w:t>
      </w:r>
      <w:r w:rsidR="00A20855" w:rsidRPr="008B31D2">
        <w:rPr>
          <w:rFonts w:asciiTheme="minorHAnsi" w:hAnsiTheme="minorHAnsi"/>
          <w:sz w:val="22"/>
          <w:szCs w:val="22"/>
        </w:rPr>
        <w:t xml:space="preserve"> dann zu?</w:t>
      </w:r>
    </w:p>
    <w:p w14:paraId="63ABF60C" w14:textId="77777777" w:rsidR="00CC2842" w:rsidRDefault="00A154AC" w:rsidP="008B31D2">
      <w:pPr>
        <w:pStyle w:val="berschrift4"/>
        <w:ind w:left="0" w:firstLine="0"/>
        <w:rPr>
          <w:b w:val="0"/>
          <w:sz w:val="28"/>
        </w:rPr>
      </w:pPr>
      <w:r>
        <w:br w:type="page"/>
      </w:r>
    </w:p>
    <w:p w14:paraId="570B1488" w14:textId="77777777" w:rsidR="00B0037C" w:rsidRPr="00B442C4" w:rsidRDefault="00A20855" w:rsidP="00B0037C">
      <w:pPr>
        <w:pStyle w:val="berschrift1"/>
        <w:tabs>
          <w:tab w:val="center" w:pos="4678"/>
        </w:tabs>
        <w:rPr>
          <w:rFonts w:asciiTheme="minorHAnsi" w:hAnsiTheme="minorHAnsi"/>
          <w:b w:val="0"/>
          <w:szCs w:val="28"/>
        </w:rPr>
      </w:pPr>
      <w:r w:rsidRPr="00B0037C">
        <w:rPr>
          <w:rFonts w:asciiTheme="minorHAnsi" w:hAnsiTheme="minorHAnsi"/>
          <w:b w:val="0"/>
          <w:szCs w:val="28"/>
        </w:rPr>
        <w:lastRenderedPageBreak/>
        <w:t>Welche Bede</w:t>
      </w:r>
      <w:bookmarkStart w:id="3" w:name="M05"/>
      <w:bookmarkEnd w:id="3"/>
      <w:r w:rsidRPr="00B0037C">
        <w:rPr>
          <w:rFonts w:asciiTheme="minorHAnsi" w:hAnsiTheme="minorHAnsi"/>
          <w:b w:val="0"/>
          <w:szCs w:val="28"/>
        </w:rPr>
        <w:t>utung haben Tarifverträge?</w:t>
      </w:r>
    </w:p>
    <w:p w14:paraId="5F1F8E01" w14:textId="77777777" w:rsidR="00A20855" w:rsidRPr="00B442C4" w:rsidRDefault="00B0037C" w:rsidP="00B442C4">
      <w:pPr>
        <w:spacing w:line="252" w:lineRule="auto"/>
        <w:ind w:left="0" w:firstLine="0"/>
        <w:jc w:val="both"/>
        <w:rPr>
          <w:rFonts w:asciiTheme="minorHAnsi" w:hAnsiTheme="minorHAnsi"/>
          <w:sz w:val="22"/>
          <w:szCs w:val="22"/>
        </w:rPr>
      </w:pPr>
      <w:r w:rsidRPr="00B442C4">
        <w:rPr>
          <w:rFonts w:asciiTheme="minorHAnsi" w:hAnsiTheme="minorHAnsi"/>
          <w:sz w:val="22"/>
          <w:szCs w:val="22"/>
        </w:rPr>
        <w:t xml:space="preserve">Der </w:t>
      </w:r>
      <w:r w:rsidR="00A20855" w:rsidRPr="00B442C4">
        <w:rPr>
          <w:rFonts w:asciiTheme="minorHAnsi" w:hAnsiTheme="minorHAnsi"/>
          <w:sz w:val="22"/>
          <w:szCs w:val="22"/>
        </w:rPr>
        <w:t xml:space="preserve">Experte für Arbeitsrecht erklärt </w:t>
      </w:r>
      <w:r w:rsidRPr="00B442C4">
        <w:rPr>
          <w:rFonts w:asciiTheme="minorHAnsi" w:hAnsiTheme="minorHAnsi"/>
          <w:sz w:val="22"/>
          <w:szCs w:val="22"/>
        </w:rPr>
        <w:t>hie</w:t>
      </w:r>
      <w:r w:rsidR="00A20855" w:rsidRPr="00B442C4">
        <w:rPr>
          <w:rFonts w:asciiTheme="minorHAnsi" w:hAnsiTheme="minorHAnsi"/>
          <w:sz w:val="22"/>
          <w:szCs w:val="22"/>
        </w:rPr>
        <w:t>r, welche Bedeutung Tarifverträge haben – und warum viele Arbeitgeber Branchentarifverträge ablehnen.</w:t>
      </w:r>
    </w:p>
    <w:p w14:paraId="5897AC15" w14:textId="77777777" w:rsidR="00A154AC" w:rsidRPr="00B442C4" w:rsidRDefault="00A154AC" w:rsidP="00B442C4">
      <w:pPr>
        <w:spacing w:line="252" w:lineRule="auto"/>
        <w:ind w:left="0" w:firstLine="0"/>
        <w:jc w:val="both"/>
        <w:rPr>
          <w:rFonts w:asciiTheme="minorHAnsi" w:hAnsiTheme="minorHAnsi"/>
          <w:sz w:val="22"/>
          <w:szCs w:val="22"/>
        </w:rPr>
      </w:pPr>
    </w:p>
    <w:p w14:paraId="4DB174CC" w14:textId="77777777" w:rsidR="00B442C4" w:rsidRPr="00B442C4" w:rsidRDefault="00B442C4" w:rsidP="00B442C4">
      <w:pPr>
        <w:spacing w:line="252" w:lineRule="auto"/>
        <w:ind w:left="0" w:firstLine="0"/>
        <w:jc w:val="both"/>
        <w:rPr>
          <w:rFonts w:asciiTheme="minorHAnsi" w:hAnsiTheme="minorHAnsi"/>
          <w:sz w:val="22"/>
          <w:szCs w:val="22"/>
        </w:rPr>
        <w:sectPr w:rsidR="00B442C4" w:rsidRPr="00B442C4" w:rsidSect="00A154AC">
          <w:type w:val="continuous"/>
          <w:pgSz w:w="11906" w:h="16838" w:code="9"/>
          <w:pgMar w:top="1418" w:right="1134" w:bottom="1247" w:left="1418" w:header="454" w:footer="340" w:gutter="0"/>
          <w:paperSrc w:first="15" w:other="15"/>
          <w:cols w:space="720"/>
          <w:titlePg/>
        </w:sectPr>
      </w:pPr>
    </w:p>
    <w:p w14:paraId="2BDAA7C7" w14:textId="77777777" w:rsidR="00A20855" w:rsidRPr="00B442C4" w:rsidRDefault="00A20855"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Interviewer</w:t>
      </w:r>
      <w:r w:rsidRPr="00B442C4">
        <w:rPr>
          <w:rFonts w:asciiTheme="minorHAnsi" w:hAnsiTheme="minorHAnsi"/>
          <w:sz w:val="22"/>
          <w:szCs w:val="22"/>
        </w:rPr>
        <w:t>: Guten Tag, vielen Dank, dass Sie mit uns sprechen. Einen Tarifvertrag auszuhandeln ist ja oft eine sehr zähe Angelegenheit. Lohnt sich der Aufwand überhaupt?</w:t>
      </w:r>
    </w:p>
    <w:p w14:paraId="7E6345D2" w14:textId="77777777" w:rsidR="00A20855" w:rsidRPr="00B442C4" w:rsidRDefault="00B0037C"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Experte</w:t>
      </w:r>
      <w:r w:rsidR="00A20855" w:rsidRPr="00B442C4">
        <w:rPr>
          <w:rFonts w:asciiTheme="minorHAnsi" w:hAnsiTheme="minorHAnsi"/>
          <w:sz w:val="22"/>
          <w:szCs w:val="22"/>
        </w:rPr>
        <w:t>: Sicher, denn ein Tarifvertrag macht später vieles einfacher. Wenn ein Unternehmen neue Leute einstellt, kann es auf die Regelungen des Tarifvertrags zurückgreifen. Gäbe es keinen Tarifvertrag, dann müsste das Unternehmen mit jedem neuen Arbeitnehmer alle Arbeitsbedingungen neu aushandeln – von der Höhe des Einkommens über die Arbeitszeit bis hin zum Urlaub etc. Das würde ziemlich viel Zeit kosten.</w:t>
      </w:r>
    </w:p>
    <w:p w14:paraId="417A82E6" w14:textId="77777777" w:rsidR="00A20855" w:rsidRPr="00B442C4" w:rsidRDefault="00A20855"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Interviewer</w:t>
      </w:r>
      <w:r w:rsidRPr="00B442C4">
        <w:rPr>
          <w:rFonts w:asciiTheme="minorHAnsi" w:hAnsiTheme="minorHAnsi"/>
          <w:sz w:val="22"/>
          <w:szCs w:val="22"/>
        </w:rPr>
        <w:t>: Und für den einzelnen Arbeitnehmer wäre das auch sehr anstrengend. Nicht jeder Arbeitnehmer ist so durchsetzungsstark, dass er für sich ein gutes Einkommen aushandeln kann.</w:t>
      </w:r>
    </w:p>
    <w:p w14:paraId="13FC83E7" w14:textId="77777777" w:rsidR="00A20855" w:rsidRPr="00B442C4" w:rsidRDefault="00B0037C"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Experte</w:t>
      </w:r>
      <w:r w:rsidR="00A20855" w:rsidRPr="00B442C4">
        <w:rPr>
          <w:rFonts w:asciiTheme="minorHAnsi" w:hAnsiTheme="minorHAnsi"/>
          <w:sz w:val="22"/>
          <w:szCs w:val="22"/>
        </w:rPr>
        <w:t>: Genau! Jeder Arbeitsvertrag wäre dann anders, die Arbeitsbedingungen für jeden Einzelnen im Unternehmen ganz unterschiedlich. Leute, die gut verhandeln können oder in wirtschaftlich guten Zeiten eingestellt wurden, hätten dann höhere Löhne, geringere Arbeitszeiten, mehr Urlaub etc. Leute, die weniger gut verhandeln können oder in wirtschaftlich schwierigen Zeiten eingestellt wurden, müssten sich mit schlechten Arbeitsbedingungen und Dumpinglöhnen abfinden.</w:t>
      </w:r>
    </w:p>
    <w:p w14:paraId="595D004B" w14:textId="77777777" w:rsidR="00A20855" w:rsidRPr="00B442C4" w:rsidRDefault="00A20855"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Interviewer</w:t>
      </w:r>
      <w:r w:rsidRPr="00B442C4">
        <w:rPr>
          <w:rFonts w:asciiTheme="minorHAnsi" w:hAnsiTheme="minorHAnsi"/>
          <w:sz w:val="22"/>
          <w:szCs w:val="22"/>
        </w:rPr>
        <w:t>: Das wäre für den Betriebsfrieden nicht gerade förderlich …</w:t>
      </w:r>
    </w:p>
    <w:p w14:paraId="5FE1331B" w14:textId="77777777" w:rsidR="00A20855" w:rsidRPr="00B442C4" w:rsidRDefault="00B0037C"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Experte</w:t>
      </w:r>
      <w:r w:rsidR="00A20855" w:rsidRPr="00B442C4">
        <w:rPr>
          <w:rFonts w:asciiTheme="minorHAnsi" w:hAnsiTheme="minorHAnsi"/>
          <w:sz w:val="22"/>
          <w:szCs w:val="22"/>
        </w:rPr>
        <w:t>: Richtig, da würden sich bestimmt viele ungerecht behandelt fühlen. Grundsätzlich ist der Arbeitgeber ja ohnehin in der stärkeren Verhandlungsposition, wenn er mit dem Arbeitnehmer über einen Arbeitsvertrag verhandelt. Bei Tarifverträgen ist das anders: Die handelt der Arbeitgeber mit den Gewerkschaften aus – die haben natürlich mehr Macht als der Einzelne. Das stärkt die Arbeitnehmer.</w:t>
      </w:r>
    </w:p>
    <w:p w14:paraId="5D72884B" w14:textId="77777777" w:rsidR="00A20855" w:rsidRPr="00B442C4" w:rsidRDefault="00A20855"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Interviewer</w:t>
      </w:r>
      <w:r w:rsidRPr="00B442C4">
        <w:rPr>
          <w:rFonts w:asciiTheme="minorHAnsi" w:hAnsiTheme="minorHAnsi"/>
          <w:sz w:val="22"/>
          <w:szCs w:val="22"/>
        </w:rPr>
        <w:t>: Und das zahlt sich am Ende aus?</w:t>
      </w:r>
    </w:p>
    <w:p w14:paraId="0DE39E42" w14:textId="77777777" w:rsidR="00A20855" w:rsidRPr="00B442C4" w:rsidRDefault="00B0037C"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Experte</w:t>
      </w:r>
      <w:r w:rsidR="00A20855" w:rsidRPr="00B442C4">
        <w:rPr>
          <w:rFonts w:asciiTheme="minorHAnsi" w:hAnsiTheme="minorHAnsi"/>
          <w:sz w:val="22"/>
          <w:szCs w:val="22"/>
        </w:rPr>
        <w:t>: Ja, absolut. Studien zeigen, dass das durchschnittliche Einkommen von Arbeitnehmern mit Tarifvertrag höher ist als das von Beschäftigten ohne Tarifvertrag. Außerdem wurde festgestellt, dass Arbeitnehmer mit Tariflohn motivierter sind und bessere Arbeitsergebnisse liefern. Das kommt auch den Arbeitgebern zugute! Und noch etwas: Wenn das Einkommen – wie bei Branchentarifverträgen – brancheneinheitlich geregelt ist, dann wechseln die Arbeitnehmer auch nicht so häufig das Unternehmen – denn sie verdienen ja überall gleich viel. Davon profitieren auch die Arbeitgeber!</w:t>
      </w:r>
    </w:p>
    <w:p w14:paraId="703B0ADD" w14:textId="77777777" w:rsidR="00A20855" w:rsidRPr="00B442C4" w:rsidRDefault="00A20855"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Interviewer</w:t>
      </w:r>
      <w:r w:rsidRPr="00B442C4">
        <w:rPr>
          <w:rFonts w:asciiTheme="minorHAnsi" w:hAnsiTheme="minorHAnsi"/>
          <w:sz w:val="22"/>
          <w:szCs w:val="22"/>
        </w:rPr>
        <w:t>: Und warum sträuben sich dann viele Arbeitgeber gegen Branchentarifverträge?</w:t>
      </w:r>
    </w:p>
    <w:p w14:paraId="241CA5AA" w14:textId="77777777" w:rsidR="00A20855" w:rsidRPr="00B442C4" w:rsidRDefault="00B0037C" w:rsidP="00B442C4">
      <w:pPr>
        <w:spacing w:line="252" w:lineRule="auto"/>
        <w:ind w:left="0" w:firstLine="0"/>
        <w:jc w:val="both"/>
        <w:rPr>
          <w:rFonts w:asciiTheme="minorHAnsi" w:hAnsiTheme="minorHAnsi"/>
          <w:sz w:val="22"/>
          <w:szCs w:val="22"/>
        </w:rPr>
      </w:pPr>
      <w:r w:rsidRPr="00B442C4">
        <w:rPr>
          <w:rFonts w:asciiTheme="minorHAnsi" w:hAnsiTheme="minorHAnsi"/>
          <w:b/>
          <w:sz w:val="22"/>
          <w:szCs w:val="22"/>
        </w:rPr>
        <w:t>Experte</w:t>
      </w:r>
      <w:r w:rsidR="00A20855" w:rsidRPr="00B442C4">
        <w:rPr>
          <w:rFonts w:asciiTheme="minorHAnsi" w:hAnsiTheme="minorHAnsi"/>
          <w:sz w:val="22"/>
          <w:szCs w:val="22"/>
        </w:rPr>
        <w:t>: Branchentarifverträge, auch Flächentarifverträge genannt, gelten ja häufig für größere Tarifvertragsbezirke – z. B. ein ganzes Bundesland. Viele sagen, dass die Regelungen in solchen Tarifverträgen zu wenig Rücksicht nehmen auf die Situation von einzelnen Unternehmen. Vielleicht befindet sich ein Unternehmen in Südbayern gerade in einer schwierigen wirtschaftlichen Situation, ein Unternehmen in Westbayern aber nicht. Das Unternehmen in Südbayern ist dann im Wettbewerb benachteiligt und gerät vielleicht sogar in eine existenzbedrohende Lage, wenn es sich an einen Tarifvertrag halten muss …</w:t>
      </w:r>
    </w:p>
    <w:p w14:paraId="7A0C3B74" w14:textId="77777777" w:rsidR="00A20855" w:rsidRPr="00B442C4" w:rsidRDefault="00A20855" w:rsidP="00B442C4">
      <w:pPr>
        <w:spacing w:line="252" w:lineRule="auto"/>
        <w:ind w:left="0" w:firstLine="0"/>
        <w:jc w:val="both"/>
        <w:rPr>
          <w:rFonts w:asciiTheme="minorHAnsi" w:hAnsiTheme="minorHAnsi"/>
          <w:sz w:val="22"/>
          <w:szCs w:val="22"/>
        </w:rPr>
      </w:pPr>
      <w:r w:rsidRPr="00B442C4">
        <w:rPr>
          <w:rFonts w:asciiTheme="minorHAnsi" w:hAnsiTheme="minorHAnsi"/>
          <w:sz w:val="22"/>
          <w:szCs w:val="22"/>
        </w:rPr>
        <w:t>Interviewer: wir danken Ihnen für das Gespräch.</w:t>
      </w:r>
    </w:p>
    <w:p w14:paraId="4251C308" w14:textId="77777777" w:rsidR="00A154AC" w:rsidRDefault="00A154AC" w:rsidP="008B31D2">
      <w:pPr>
        <w:pStyle w:val="berschrift4"/>
        <w:spacing w:line="252" w:lineRule="auto"/>
        <w:ind w:left="0" w:firstLine="0"/>
      </w:pPr>
    </w:p>
    <w:p w14:paraId="55B3E757" w14:textId="77777777" w:rsidR="00B442C4" w:rsidRPr="00B442C4" w:rsidRDefault="00B442C4" w:rsidP="00B442C4">
      <w:pPr>
        <w:sectPr w:rsidR="00B442C4" w:rsidRPr="00B442C4" w:rsidSect="00A154AC">
          <w:type w:val="continuous"/>
          <w:pgSz w:w="11906" w:h="16838" w:code="9"/>
          <w:pgMar w:top="1418" w:right="1134" w:bottom="1247" w:left="1418" w:header="454" w:footer="340" w:gutter="0"/>
          <w:paperSrc w:first="7" w:other="7"/>
          <w:lnNumType w:countBy="5" w:distance="113" w:restart="newSection"/>
          <w:cols w:space="720"/>
          <w:titlePg/>
        </w:sectPr>
      </w:pPr>
    </w:p>
    <w:p w14:paraId="71BEE1D9" w14:textId="77777777" w:rsidR="00A20855" w:rsidRPr="00B442C4" w:rsidRDefault="00A20855" w:rsidP="00B442C4">
      <w:pPr>
        <w:pStyle w:val="berschrift4"/>
        <w:numPr>
          <w:ilvl w:val="0"/>
          <w:numId w:val="45"/>
        </w:numPr>
        <w:spacing w:before="240" w:after="120" w:line="252" w:lineRule="auto"/>
        <w:rPr>
          <w:rFonts w:asciiTheme="minorHAnsi" w:hAnsiTheme="minorHAnsi"/>
          <w:b w:val="0"/>
          <w:sz w:val="22"/>
          <w:szCs w:val="22"/>
        </w:rPr>
      </w:pPr>
      <w:r w:rsidRPr="00B442C4">
        <w:rPr>
          <w:rFonts w:asciiTheme="minorHAnsi" w:hAnsiTheme="minorHAnsi"/>
          <w:b w:val="0"/>
          <w:sz w:val="22"/>
          <w:szCs w:val="22"/>
        </w:rPr>
        <w:t>Aufgaben</w:t>
      </w:r>
    </w:p>
    <w:p w14:paraId="42EB3B97" w14:textId="77777777" w:rsidR="00A20855" w:rsidRPr="0087039C" w:rsidRDefault="00A20855" w:rsidP="00403A8B">
      <w:pPr>
        <w:numPr>
          <w:ilvl w:val="0"/>
          <w:numId w:val="43"/>
        </w:numPr>
        <w:spacing w:line="252" w:lineRule="auto"/>
        <w:rPr>
          <w:rFonts w:asciiTheme="minorHAnsi" w:hAnsiTheme="minorHAnsi"/>
          <w:sz w:val="22"/>
          <w:szCs w:val="22"/>
        </w:rPr>
      </w:pPr>
      <w:r w:rsidRPr="0087039C">
        <w:rPr>
          <w:rFonts w:asciiTheme="minorHAnsi" w:hAnsiTheme="minorHAnsi"/>
          <w:sz w:val="22"/>
          <w:szCs w:val="22"/>
        </w:rPr>
        <w:t>L</w:t>
      </w:r>
      <w:r w:rsidR="00403A8B" w:rsidRPr="0087039C">
        <w:rPr>
          <w:rFonts w:asciiTheme="minorHAnsi" w:hAnsiTheme="minorHAnsi"/>
          <w:sz w:val="22"/>
          <w:szCs w:val="22"/>
        </w:rPr>
        <w:t>i</w:t>
      </w:r>
      <w:r w:rsidRPr="0087039C">
        <w:rPr>
          <w:rFonts w:asciiTheme="minorHAnsi" w:hAnsiTheme="minorHAnsi"/>
          <w:sz w:val="22"/>
          <w:szCs w:val="22"/>
        </w:rPr>
        <w:t>es den Text</w:t>
      </w:r>
      <w:r w:rsidR="00403A8B" w:rsidRPr="0087039C">
        <w:rPr>
          <w:rFonts w:asciiTheme="minorHAnsi" w:hAnsiTheme="minorHAnsi"/>
          <w:sz w:val="22"/>
          <w:szCs w:val="22"/>
        </w:rPr>
        <w:t xml:space="preserve"> sorgfältig durch. Markiere</w:t>
      </w:r>
      <w:r w:rsidRPr="0087039C">
        <w:rPr>
          <w:rFonts w:asciiTheme="minorHAnsi" w:hAnsiTheme="minorHAnsi"/>
          <w:sz w:val="22"/>
          <w:szCs w:val="22"/>
        </w:rPr>
        <w:t xml:space="preserve">, welche Vorteile Branchentarifverträge für </w:t>
      </w:r>
      <w:r w:rsidRPr="0087039C">
        <w:rPr>
          <w:rFonts w:asciiTheme="minorHAnsi" w:hAnsiTheme="minorHAnsi"/>
          <w:sz w:val="22"/>
          <w:szCs w:val="22"/>
          <w:u w:val="single"/>
        </w:rPr>
        <w:t>Arbeitnehmer</w:t>
      </w:r>
      <w:r w:rsidR="00403A8B" w:rsidRPr="0087039C">
        <w:rPr>
          <w:rFonts w:asciiTheme="minorHAnsi" w:hAnsiTheme="minorHAnsi"/>
          <w:sz w:val="22"/>
          <w:szCs w:val="22"/>
        </w:rPr>
        <w:t xml:space="preserve"> haben. Notiere</w:t>
      </w:r>
      <w:r w:rsidRPr="0087039C">
        <w:rPr>
          <w:rFonts w:asciiTheme="minorHAnsi" w:hAnsiTheme="minorHAnsi"/>
          <w:sz w:val="22"/>
          <w:szCs w:val="22"/>
        </w:rPr>
        <w:t xml:space="preserve"> diese </w:t>
      </w:r>
      <w:r w:rsidR="00403A8B" w:rsidRPr="0087039C">
        <w:rPr>
          <w:rFonts w:asciiTheme="minorHAnsi" w:hAnsiTheme="minorHAnsi"/>
          <w:sz w:val="22"/>
          <w:szCs w:val="22"/>
        </w:rPr>
        <w:t xml:space="preserve">anschließend </w:t>
      </w:r>
      <w:r w:rsidRPr="0087039C">
        <w:rPr>
          <w:rFonts w:asciiTheme="minorHAnsi" w:hAnsiTheme="minorHAnsi"/>
          <w:sz w:val="22"/>
          <w:szCs w:val="22"/>
        </w:rPr>
        <w:t xml:space="preserve">in der </w:t>
      </w:r>
      <w:r w:rsidR="00403A8B" w:rsidRPr="0087039C">
        <w:rPr>
          <w:rFonts w:asciiTheme="minorHAnsi" w:hAnsiTheme="minorHAnsi"/>
          <w:sz w:val="22"/>
          <w:szCs w:val="22"/>
        </w:rPr>
        <w:t>linken</w:t>
      </w:r>
      <w:r w:rsidRPr="0087039C">
        <w:rPr>
          <w:rFonts w:asciiTheme="minorHAnsi" w:hAnsiTheme="minorHAnsi"/>
          <w:sz w:val="22"/>
          <w:szCs w:val="22"/>
        </w:rPr>
        <w:t xml:space="preserve"> Spalte </w:t>
      </w:r>
      <w:r w:rsidR="00403A8B" w:rsidRPr="0087039C">
        <w:rPr>
          <w:rFonts w:asciiTheme="minorHAnsi" w:hAnsiTheme="minorHAnsi"/>
          <w:sz w:val="22"/>
          <w:szCs w:val="22"/>
        </w:rPr>
        <w:t>der nachfolgenden</w:t>
      </w:r>
      <w:r w:rsidRPr="0087039C">
        <w:rPr>
          <w:rFonts w:asciiTheme="minorHAnsi" w:hAnsiTheme="minorHAnsi"/>
          <w:sz w:val="22"/>
          <w:szCs w:val="22"/>
        </w:rPr>
        <w:t xml:space="preserve"> Tabelle.</w:t>
      </w:r>
    </w:p>
    <w:p w14:paraId="5559F023" w14:textId="77777777" w:rsidR="00A20855" w:rsidRPr="0087039C" w:rsidRDefault="00A20855" w:rsidP="00403A8B">
      <w:pPr>
        <w:numPr>
          <w:ilvl w:val="0"/>
          <w:numId w:val="43"/>
        </w:numPr>
        <w:spacing w:line="252" w:lineRule="auto"/>
        <w:rPr>
          <w:rFonts w:asciiTheme="minorHAnsi" w:hAnsiTheme="minorHAnsi"/>
          <w:sz w:val="22"/>
          <w:szCs w:val="22"/>
        </w:rPr>
      </w:pPr>
      <w:r w:rsidRPr="0087039C">
        <w:rPr>
          <w:rFonts w:asciiTheme="minorHAnsi" w:hAnsiTheme="minorHAnsi"/>
          <w:sz w:val="22"/>
          <w:szCs w:val="22"/>
        </w:rPr>
        <w:t>Markie</w:t>
      </w:r>
      <w:r w:rsidR="00403A8B" w:rsidRPr="0087039C">
        <w:rPr>
          <w:rFonts w:asciiTheme="minorHAnsi" w:hAnsiTheme="minorHAnsi"/>
          <w:sz w:val="22"/>
          <w:szCs w:val="22"/>
        </w:rPr>
        <w:t>re</w:t>
      </w:r>
      <w:r w:rsidRPr="0087039C">
        <w:rPr>
          <w:rFonts w:asciiTheme="minorHAnsi" w:hAnsiTheme="minorHAnsi"/>
          <w:sz w:val="22"/>
          <w:szCs w:val="22"/>
        </w:rPr>
        <w:t xml:space="preserve">, welche der in Aufgabe 1 genannten Vorteile auch für </w:t>
      </w:r>
      <w:r w:rsidRPr="0087039C">
        <w:rPr>
          <w:rFonts w:asciiTheme="minorHAnsi" w:hAnsiTheme="minorHAnsi"/>
          <w:sz w:val="22"/>
          <w:szCs w:val="22"/>
          <w:u w:val="single"/>
        </w:rPr>
        <w:t>Arbeitgeber</w:t>
      </w:r>
      <w:r w:rsidRPr="0087039C">
        <w:rPr>
          <w:rFonts w:asciiTheme="minorHAnsi" w:hAnsiTheme="minorHAnsi"/>
          <w:sz w:val="22"/>
          <w:szCs w:val="22"/>
        </w:rPr>
        <w:t xml:space="preserve"> vorteilhaft sind. Tragen Sie in diesem Fall „+++“ in die </w:t>
      </w:r>
      <w:r w:rsidR="00403A8B" w:rsidRPr="0087039C">
        <w:rPr>
          <w:rFonts w:asciiTheme="minorHAnsi" w:hAnsiTheme="minorHAnsi"/>
          <w:sz w:val="22"/>
          <w:szCs w:val="22"/>
        </w:rPr>
        <w:t>rechte</w:t>
      </w:r>
      <w:r w:rsidRPr="0087039C">
        <w:rPr>
          <w:rFonts w:asciiTheme="minorHAnsi" w:hAnsiTheme="minorHAnsi"/>
          <w:sz w:val="22"/>
          <w:szCs w:val="22"/>
        </w:rPr>
        <w:t xml:space="preserve"> Spalte ein.</w:t>
      </w:r>
    </w:p>
    <w:p w14:paraId="765E5836" w14:textId="77777777" w:rsidR="00A20855" w:rsidRPr="0087039C" w:rsidRDefault="0087039C" w:rsidP="00403A8B">
      <w:pPr>
        <w:numPr>
          <w:ilvl w:val="0"/>
          <w:numId w:val="43"/>
        </w:numPr>
        <w:spacing w:line="252" w:lineRule="auto"/>
        <w:rPr>
          <w:rFonts w:asciiTheme="minorHAnsi" w:hAnsiTheme="minorHAnsi"/>
          <w:sz w:val="22"/>
          <w:szCs w:val="22"/>
        </w:rPr>
      </w:pPr>
      <w:r w:rsidRPr="0087039C">
        <w:rPr>
          <w:rFonts w:asciiTheme="minorHAnsi" w:hAnsiTheme="minorHAnsi"/>
          <w:sz w:val="22"/>
          <w:szCs w:val="22"/>
        </w:rPr>
        <w:t>Erläutere</w:t>
      </w:r>
      <w:r w:rsidR="00A20855" w:rsidRPr="0087039C">
        <w:rPr>
          <w:rFonts w:asciiTheme="minorHAnsi" w:hAnsiTheme="minorHAnsi"/>
          <w:sz w:val="22"/>
          <w:szCs w:val="22"/>
        </w:rPr>
        <w:t>, weshalb manche Arbeitgeber Branchentarifverträge ablehnen.</w:t>
      </w:r>
    </w:p>
    <w:p w14:paraId="1C6B063B" w14:textId="77777777" w:rsidR="0087039C" w:rsidRPr="0087039C" w:rsidRDefault="0087039C" w:rsidP="0087039C">
      <w:pPr>
        <w:spacing w:line="252" w:lineRule="auto"/>
        <w:rPr>
          <w:rFonts w:asciiTheme="minorHAnsi" w:hAnsiTheme="minorHAnsi"/>
          <w:sz w:val="22"/>
          <w:szCs w:val="22"/>
        </w:rPr>
      </w:pPr>
    </w:p>
    <w:p w14:paraId="50DACD97" w14:textId="77777777" w:rsidR="0087039C" w:rsidRPr="0087039C" w:rsidRDefault="0087039C" w:rsidP="0087039C">
      <w:pPr>
        <w:spacing w:line="252" w:lineRule="auto"/>
        <w:rPr>
          <w:rFonts w:asciiTheme="minorHAnsi" w:hAnsiTheme="minorHAnsi"/>
          <w:sz w:val="22"/>
          <w:szCs w:val="22"/>
        </w:rPr>
      </w:pPr>
    </w:p>
    <w:p w14:paraId="750DF09F" w14:textId="77777777" w:rsidR="0087039C" w:rsidRPr="0087039C" w:rsidRDefault="0087039C" w:rsidP="0087039C">
      <w:pPr>
        <w:spacing w:line="252" w:lineRule="auto"/>
        <w:rPr>
          <w:rFonts w:asciiTheme="minorHAnsi" w:hAnsiTheme="minorHAnsi"/>
          <w:sz w:val="22"/>
          <w:szCs w:val="22"/>
        </w:rPr>
      </w:pPr>
    </w:p>
    <w:tbl>
      <w:tblPr>
        <w:tblStyle w:val="Tabellenraster"/>
        <w:tblW w:w="0" w:type="auto"/>
        <w:tblInd w:w="714" w:type="dxa"/>
        <w:tblLook w:val="04A0" w:firstRow="1" w:lastRow="0" w:firstColumn="1" w:lastColumn="0" w:noHBand="0" w:noVBand="1"/>
      </w:tblPr>
      <w:tblGrid>
        <w:gridCol w:w="4315"/>
        <w:gridCol w:w="4315"/>
      </w:tblGrid>
      <w:tr w:rsidR="0087039C" w:rsidRPr="0087039C" w14:paraId="325615A3" w14:textId="77777777" w:rsidTr="0087039C">
        <w:trPr>
          <w:trHeight w:val="410"/>
        </w:trPr>
        <w:tc>
          <w:tcPr>
            <w:tcW w:w="4747" w:type="dxa"/>
          </w:tcPr>
          <w:p w14:paraId="32D4EAA4" w14:textId="77777777" w:rsidR="0087039C" w:rsidRPr="0087039C" w:rsidRDefault="0087039C" w:rsidP="0087039C">
            <w:pPr>
              <w:spacing w:line="252" w:lineRule="auto"/>
              <w:ind w:left="0" w:firstLine="0"/>
              <w:jc w:val="center"/>
              <w:rPr>
                <w:rFonts w:asciiTheme="minorHAnsi" w:hAnsiTheme="minorHAnsi"/>
                <w:b/>
                <w:sz w:val="24"/>
                <w:szCs w:val="24"/>
              </w:rPr>
            </w:pPr>
            <w:r w:rsidRPr="0087039C">
              <w:rPr>
                <w:rFonts w:asciiTheme="minorHAnsi" w:hAnsiTheme="minorHAnsi"/>
                <w:b/>
                <w:sz w:val="24"/>
                <w:szCs w:val="24"/>
              </w:rPr>
              <w:t>Arbeitnehmer</w:t>
            </w:r>
          </w:p>
        </w:tc>
        <w:tc>
          <w:tcPr>
            <w:tcW w:w="4747" w:type="dxa"/>
          </w:tcPr>
          <w:p w14:paraId="2D3A5831" w14:textId="77777777" w:rsidR="0087039C" w:rsidRPr="0087039C" w:rsidRDefault="0087039C" w:rsidP="0087039C">
            <w:pPr>
              <w:spacing w:line="252" w:lineRule="auto"/>
              <w:ind w:left="0" w:firstLine="0"/>
              <w:jc w:val="center"/>
              <w:rPr>
                <w:rFonts w:asciiTheme="minorHAnsi" w:hAnsiTheme="minorHAnsi"/>
                <w:b/>
                <w:sz w:val="24"/>
                <w:szCs w:val="24"/>
              </w:rPr>
            </w:pPr>
            <w:r w:rsidRPr="0087039C">
              <w:rPr>
                <w:rFonts w:asciiTheme="minorHAnsi" w:hAnsiTheme="minorHAnsi"/>
                <w:b/>
                <w:sz w:val="24"/>
                <w:szCs w:val="24"/>
              </w:rPr>
              <w:t>Arbeitgeber</w:t>
            </w:r>
          </w:p>
        </w:tc>
      </w:tr>
      <w:tr w:rsidR="0087039C" w14:paraId="33F885AA" w14:textId="77777777" w:rsidTr="0087039C">
        <w:trPr>
          <w:trHeight w:val="850"/>
        </w:trPr>
        <w:tc>
          <w:tcPr>
            <w:tcW w:w="4747" w:type="dxa"/>
          </w:tcPr>
          <w:p w14:paraId="2B88CCC8" w14:textId="77777777" w:rsidR="0087039C" w:rsidRDefault="0087039C" w:rsidP="0087039C">
            <w:pPr>
              <w:spacing w:line="252" w:lineRule="auto"/>
              <w:ind w:left="0" w:firstLine="0"/>
              <w:rPr>
                <w:rFonts w:asciiTheme="minorHAnsi" w:hAnsiTheme="minorHAnsi"/>
                <w:sz w:val="22"/>
                <w:szCs w:val="22"/>
              </w:rPr>
            </w:pPr>
          </w:p>
        </w:tc>
        <w:tc>
          <w:tcPr>
            <w:tcW w:w="4747" w:type="dxa"/>
          </w:tcPr>
          <w:p w14:paraId="3A24E1D5" w14:textId="77777777" w:rsidR="0087039C" w:rsidRDefault="0087039C" w:rsidP="0087039C">
            <w:pPr>
              <w:spacing w:line="252" w:lineRule="auto"/>
              <w:ind w:left="0" w:firstLine="0"/>
              <w:rPr>
                <w:rFonts w:asciiTheme="minorHAnsi" w:hAnsiTheme="minorHAnsi"/>
                <w:sz w:val="22"/>
                <w:szCs w:val="22"/>
              </w:rPr>
            </w:pPr>
          </w:p>
        </w:tc>
      </w:tr>
      <w:tr w:rsidR="0087039C" w14:paraId="0BA1F006" w14:textId="77777777" w:rsidTr="0087039C">
        <w:trPr>
          <w:trHeight w:val="850"/>
        </w:trPr>
        <w:tc>
          <w:tcPr>
            <w:tcW w:w="4747" w:type="dxa"/>
          </w:tcPr>
          <w:p w14:paraId="602CAA11" w14:textId="77777777" w:rsidR="0087039C" w:rsidRDefault="0087039C" w:rsidP="0087039C">
            <w:pPr>
              <w:spacing w:line="252" w:lineRule="auto"/>
              <w:ind w:left="0" w:firstLine="0"/>
              <w:rPr>
                <w:rFonts w:asciiTheme="minorHAnsi" w:hAnsiTheme="minorHAnsi"/>
                <w:sz w:val="22"/>
                <w:szCs w:val="22"/>
              </w:rPr>
            </w:pPr>
          </w:p>
        </w:tc>
        <w:tc>
          <w:tcPr>
            <w:tcW w:w="4747" w:type="dxa"/>
          </w:tcPr>
          <w:p w14:paraId="2C8529D1" w14:textId="77777777" w:rsidR="0087039C" w:rsidRDefault="0087039C" w:rsidP="0087039C">
            <w:pPr>
              <w:spacing w:line="252" w:lineRule="auto"/>
              <w:ind w:left="0" w:firstLine="0"/>
              <w:rPr>
                <w:rFonts w:asciiTheme="minorHAnsi" w:hAnsiTheme="minorHAnsi"/>
                <w:sz w:val="22"/>
                <w:szCs w:val="22"/>
              </w:rPr>
            </w:pPr>
          </w:p>
        </w:tc>
      </w:tr>
      <w:tr w:rsidR="0087039C" w14:paraId="0DB7C6D3" w14:textId="77777777" w:rsidTr="0087039C">
        <w:trPr>
          <w:trHeight w:val="850"/>
        </w:trPr>
        <w:tc>
          <w:tcPr>
            <w:tcW w:w="4747" w:type="dxa"/>
          </w:tcPr>
          <w:p w14:paraId="5E81D964" w14:textId="77777777" w:rsidR="0087039C" w:rsidRDefault="0087039C" w:rsidP="0087039C">
            <w:pPr>
              <w:spacing w:line="252" w:lineRule="auto"/>
              <w:ind w:left="0" w:firstLine="0"/>
              <w:rPr>
                <w:rFonts w:asciiTheme="minorHAnsi" w:hAnsiTheme="minorHAnsi"/>
                <w:sz w:val="22"/>
                <w:szCs w:val="22"/>
              </w:rPr>
            </w:pPr>
          </w:p>
        </w:tc>
        <w:tc>
          <w:tcPr>
            <w:tcW w:w="4747" w:type="dxa"/>
          </w:tcPr>
          <w:p w14:paraId="367DA88C" w14:textId="77777777" w:rsidR="0087039C" w:rsidRDefault="0087039C" w:rsidP="0087039C">
            <w:pPr>
              <w:spacing w:line="252" w:lineRule="auto"/>
              <w:ind w:left="0" w:firstLine="0"/>
              <w:rPr>
                <w:rFonts w:asciiTheme="minorHAnsi" w:hAnsiTheme="minorHAnsi"/>
                <w:sz w:val="22"/>
                <w:szCs w:val="22"/>
              </w:rPr>
            </w:pPr>
          </w:p>
        </w:tc>
      </w:tr>
      <w:tr w:rsidR="0087039C" w14:paraId="47ADE7E3" w14:textId="77777777" w:rsidTr="0087039C">
        <w:trPr>
          <w:trHeight w:val="850"/>
        </w:trPr>
        <w:tc>
          <w:tcPr>
            <w:tcW w:w="4747" w:type="dxa"/>
          </w:tcPr>
          <w:p w14:paraId="5E533676" w14:textId="77777777" w:rsidR="0087039C" w:rsidRDefault="0087039C" w:rsidP="0087039C">
            <w:pPr>
              <w:spacing w:line="252" w:lineRule="auto"/>
              <w:ind w:left="0" w:firstLine="0"/>
              <w:rPr>
                <w:rFonts w:asciiTheme="minorHAnsi" w:hAnsiTheme="minorHAnsi"/>
                <w:sz w:val="22"/>
                <w:szCs w:val="22"/>
              </w:rPr>
            </w:pPr>
          </w:p>
        </w:tc>
        <w:tc>
          <w:tcPr>
            <w:tcW w:w="4747" w:type="dxa"/>
          </w:tcPr>
          <w:p w14:paraId="395D3458" w14:textId="77777777" w:rsidR="0087039C" w:rsidRDefault="0087039C" w:rsidP="0087039C">
            <w:pPr>
              <w:spacing w:line="252" w:lineRule="auto"/>
              <w:ind w:left="0" w:firstLine="0"/>
              <w:rPr>
                <w:rFonts w:asciiTheme="minorHAnsi" w:hAnsiTheme="minorHAnsi"/>
                <w:sz w:val="22"/>
                <w:szCs w:val="22"/>
              </w:rPr>
            </w:pPr>
          </w:p>
        </w:tc>
      </w:tr>
      <w:tr w:rsidR="0087039C" w14:paraId="4F6CD8C6" w14:textId="77777777" w:rsidTr="0087039C">
        <w:trPr>
          <w:trHeight w:val="850"/>
        </w:trPr>
        <w:tc>
          <w:tcPr>
            <w:tcW w:w="4747" w:type="dxa"/>
          </w:tcPr>
          <w:p w14:paraId="75A5DA16" w14:textId="77777777" w:rsidR="0087039C" w:rsidRDefault="0087039C" w:rsidP="0087039C">
            <w:pPr>
              <w:spacing w:line="252" w:lineRule="auto"/>
              <w:ind w:left="0" w:firstLine="0"/>
              <w:rPr>
                <w:rFonts w:asciiTheme="minorHAnsi" w:hAnsiTheme="minorHAnsi"/>
                <w:sz w:val="22"/>
                <w:szCs w:val="22"/>
              </w:rPr>
            </w:pPr>
          </w:p>
        </w:tc>
        <w:tc>
          <w:tcPr>
            <w:tcW w:w="4747" w:type="dxa"/>
          </w:tcPr>
          <w:p w14:paraId="76AC6A09" w14:textId="77777777" w:rsidR="0087039C" w:rsidRDefault="0087039C" w:rsidP="0087039C">
            <w:pPr>
              <w:spacing w:line="252" w:lineRule="auto"/>
              <w:ind w:left="0" w:firstLine="0"/>
              <w:rPr>
                <w:rFonts w:asciiTheme="minorHAnsi" w:hAnsiTheme="minorHAnsi"/>
                <w:sz w:val="22"/>
                <w:szCs w:val="22"/>
              </w:rPr>
            </w:pPr>
          </w:p>
        </w:tc>
      </w:tr>
      <w:tr w:rsidR="0087039C" w14:paraId="770A2F8D" w14:textId="77777777" w:rsidTr="0087039C">
        <w:trPr>
          <w:trHeight w:val="850"/>
        </w:trPr>
        <w:tc>
          <w:tcPr>
            <w:tcW w:w="4747" w:type="dxa"/>
          </w:tcPr>
          <w:p w14:paraId="1DC5075D" w14:textId="77777777" w:rsidR="0087039C" w:rsidRDefault="0087039C" w:rsidP="0087039C">
            <w:pPr>
              <w:spacing w:line="252" w:lineRule="auto"/>
              <w:ind w:left="0" w:firstLine="0"/>
              <w:rPr>
                <w:rFonts w:asciiTheme="minorHAnsi" w:hAnsiTheme="minorHAnsi"/>
                <w:sz w:val="22"/>
                <w:szCs w:val="22"/>
              </w:rPr>
            </w:pPr>
          </w:p>
        </w:tc>
        <w:tc>
          <w:tcPr>
            <w:tcW w:w="4747" w:type="dxa"/>
          </w:tcPr>
          <w:p w14:paraId="2AB82FB0" w14:textId="77777777" w:rsidR="0087039C" w:rsidRDefault="0087039C" w:rsidP="0087039C">
            <w:pPr>
              <w:spacing w:line="252" w:lineRule="auto"/>
              <w:ind w:left="0" w:firstLine="0"/>
              <w:rPr>
                <w:rFonts w:asciiTheme="minorHAnsi" w:hAnsiTheme="minorHAnsi"/>
                <w:sz w:val="22"/>
                <w:szCs w:val="22"/>
              </w:rPr>
            </w:pPr>
          </w:p>
        </w:tc>
      </w:tr>
      <w:tr w:rsidR="0087039C" w14:paraId="4B1F0468" w14:textId="77777777" w:rsidTr="0087039C">
        <w:trPr>
          <w:trHeight w:val="850"/>
        </w:trPr>
        <w:tc>
          <w:tcPr>
            <w:tcW w:w="4747" w:type="dxa"/>
          </w:tcPr>
          <w:p w14:paraId="5CCF3267" w14:textId="77777777" w:rsidR="0087039C" w:rsidRDefault="0087039C" w:rsidP="0087039C">
            <w:pPr>
              <w:spacing w:line="252" w:lineRule="auto"/>
              <w:ind w:left="0" w:firstLine="0"/>
              <w:rPr>
                <w:rFonts w:asciiTheme="minorHAnsi" w:hAnsiTheme="minorHAnsi"/>
                <w:sz w:val="22"/>
                <w:szCs w:val="22"/>
              </w:rPr>
            </w:pPr>
          </w:p>
        </w:tc>
        <w:tc>
          <w:tcPr>
            <w:tcW w:w="4747" w:type="dxa"/>
          </w:tcPr>
          <w:p w14:paraId="13CD6EC4" w14:textId="77777777" w:rsidR="0087039C" w:rsidRDefault="0087039C" w:rsidP="0087039C">
            <w:pPr>
              <w:spacing w:line="252" w:lineRule="auto"/>
              <w:ind w:left="0" w:firstLine="0"/>
              <w:rPr>
                <w:rFonts w:asciiTheme="minorHAnsi" w:hAnsiTheme="minorHAnsi"/>
                <w:sz w:val="22"/>
                <w:szCs w:val="22"/>
              </w:rPr>
            </w:pPr>
          </w:p>
        </w:tc>
      </w:tr>
      <w:tr w:rsidR="0087039C" w14:paraId="1FFC7B71" w14:textId="77777777" w:rsidTr="0087039C">
        <w:trPr>
          <w:trHeight w:val="850"/>
        </w:trPr>
        <w:tc>
          <w:tcPr>
            <w:tcW w:w="4747" w:type="dxa"/>
          </w:tcPr>
          <w:p w14:paraId="7FF8F440" w14:textId="77777777" w:rsidR="0087039C" w:rsidRDefault="0087039C" w:rsidP="0087039C">
            <w:pPr>
              <w:spacing w:line="252" w:lineRule="auto"/>
              <w:ind w:left="0" w:firstLine="0"/>
              <w:rPr>
                <w:rFonts w:asciiTheme="minorHAnsi" w:hAnsiTheme="minorHAnsi"/>
                <w:sz w:val="22"/>
                <w:szCs w:val="22"/>
              </w:rPr>
            </w:pPr>
          </w:p>
        </w:tc>
        <w:tc>
          <w:tcPr>
            <w:tcW w:w="4747" w:type="dxa"/>
          </w:tcPr>
          <w:p w14:paraId="0CBF3FBA" w14:textId="77777777" w:rsidR="0087039C" w:rsidRDefault="0087039C" w:rsidP="0087039C">
            <w:pPr>
              <w:spacing w:line="252" w:lineRule="auto"/>
              <w:ind w:left="0" w:firstLine="0"/>
              <w:rPr>
                <w:rFonts w:asciiTheme="minorHAnsi" w:hAnsiTheme="minorHAnsi"/>
                <w:sz w:val="22"/>
                <w:szCs w:val="22"/>
              </w:rPr>
            </w:pPr>
          </w:p>
        </w:tc>
      </w:tr>
      <w:tr w:rsidR="0087039C" w14:paraId="7BAF786E" w14:textId="77777777" w:rsidTr="0087039C">
        <w:trPr>
          <w:trHeight w:val="850"/>
        </w:trPr>
        <w:tc>
          <w:tcPr>
            <w:tcW w:w="4747" w:type="dxa"/>
          </w:tcPr>
          <w:p w14:paraId="341872B9" w14:textId="77777777" w:rsidR="0087039C" w:rsidRDefault="0087039C" w:rsidP="0087039C">
            <w:pPr>
              <w:spacing w:line="252" w:lineRule="auto"/>
              <w:ind w:left="0" w:firstLine="0"/>
              <w:rPr>
                <w:rFonts w:asciiTheme="minorHAnsi" w:hAnsiTheme="minorHAnsi"/>
                <w:sz w:val="22"/>
                <w:szCs w:val="22"/>
              </w:rPr>
            </w:pPr>
          </w:p>
        </w:tc>
        <w:tc>
          <w:tcPr>
            <w:tcW w:w="4747" w:type="dxa"/>
          </w:tcPr>
          <w:p w14:paraId="28F5E06D" w14:textId="77777777" w:rsidR="0087039C" w:rsidRDefault="0087039C" w:rsidP="0087039C">
            <w:pPr>
              <w:spacing w:line="252" w:lineRule="auto"/>
              <w:ind w:left="0" w:firstLine="0"/>
              <w:rPr>
                <w:rFonts w:asciiTheme="minorHAnsi" w:hAnsiTheme="minorHAnsi"/>
                <w:sz w:val="22"/>
                <w:szCs w:val="22"/>
              </w:rPr>
            </w:pPr>
          </w:p>
        </w:tc>
      </w:tr>
      <w:tr w:rsidR="0087039C" w14:paraId="6D793A68" w14:textId="77777777" w:rsidTr="0087039C">
        <w:trPr>
          <w:trHeight w:val="850"/>
        </w:trPr>
        <w:tc>
          <w:tcPr>
            <w:tcW w:w="4747" w:type="dxa"/>
          </w:tcPr>
          <w:p w14:paraId="15AC1511" w14:textId="77777777" w:rsidR="0087039C" w:rsidRDefault="0087039C" w:rsidP="0087039C">
            <w:pPr>
              <w:spacing w:line="252" w:lineRule="auto"/>
              <w:ind w:left="0" w:firstLine="0"/>
              <w:rPr>
                <w:rFonts w:asciiTheme="minorHAnsi" w:hAnsiTheme="minorHAnsi"/>
                <w:sz w:val="22"/>
                <w:szCs w:val="22"/>
              </w:rPr>
            </w:pPr>
          </w:p>
        </w:tc>
        <w:tc>
          <w:tcPr>
            <w:tcW w:w="4747" w:type="dxa"/>
          </w:tcPr>
          <w:p w14:paraId="05B0DF75" w14:textId="77777777" w:rsidR="0087039C" w:rsidRDefault="0087039C" w:rsidP="0087039C">
            <w:pPr>
              <w:spacing w:line="252" w:lineRule="auto"/>
              <w:ind w:left="0" w:firstLine="0"/>
              <w:rPr>
                <w:rFonts w:asciiTheme="minorHAnsi" w:hAnsiTheme="minorHAnsi"/>
                <w:sz w:val="22"/>
                <w:szCs w:val="22"/>
              </w:rPr>
            </w:pPr>
          </w:p>
        </w:tc>
      </w:tr>
      <w:tr w:rsidR="0087039C" w14:paraId="16745202" w14:textId="77777777" w:rsidTr="0087039C">
        <w:trPr>
          <w:trHeight w:val="850"/>
        </w:trPr>
        <w:tc>
          <w:tcPr>
            <w:tcW w:w="4747" w:type="dxa"/>
          </w:tcPr>
          <w:p w14:paraId="5EC29CBE" w14:textId="77777777" w:rsidR="0087039C" w:rsidRDefault="0087039C" w:rsidP="0087039C">
            <w:pPr>
              <w:spacing w:line="252" w:lineRule="auto"/>
              <w:ind w:left="0" w:firstLine="0"/>
              <w:rPr>
                <w:rFonts w:asciiTheme="minorHAnsi" w:hAnsiTheme="minorHAnsi"/>
                <w:sz w:val="22"/>
                <w:szCs w:val="22"/>
              </w:rPr>
            </w:pPr>
          </w:p>
        </w:tc>
        <w:tc>
          <w:tcPr>
            <w:tcW w:w="4747" w:type="dxa"/>
          </w:tcPr>
          <w:p w14:paraId="6B0413B1" w14:textId="77777777" w:rsidR="0087039C" w:rsidRDefault="0087039C" w:rsidP="0087039C">
            <w:pPr>
              <w:spacing w:line="252" w:lineRule="auto"/>
              <w:ind w:left="0" w:firstLine="0"/>
              <w:rPr>
                <w:rFonts w:asciiTheme="minorHAnsi" w:hAnsiTheme="minorHAnsi"/>
                <w:sz w:val="22"/>
                <w:szCs w:val="22"/>
              </w:rPr>
            </w:pPr>
          </w:p>
        </w:tc>
      </w:tr>
      <w:tr w:rsidR="0087039C" w14:paraId="4EEC2CB4" w14:textId="77777777" w:rsidTr="0087039C">
        <w:trPr>
          <w:trHeight w:val="850"/>
        </w:trPr>
        <w:tc>
          <w:tcPr>
            <w:tcW w:w="4747" w:type="dxa"/>
          </w:tcPr>
          <w:p w14:paraId="077ACF00" w14:textId="77777777" w:rsidR="0087039C" w:rsidRDefault="0087039C" w:rsidP="0087039C">
            <w:pPr>
              <w:spacing w:line="252" w:lineRule="auto"/>
              <w:ind w:left="0" w:firstLine="0"/>
              <w:rPr>
                <w:rFonts w:asciiTheme="minorHAnsi" w:hAnsiTheme="minorHAnsi"/>
                <w:sz w:val="22"/>
                <w:szCs w:val="22"/>
              </w:rPr>
            </w:pPr>
          </w:p>
        </w:tc>
        <w:tc>
          <w:tcPr>
            <w:tcW w:w="4747" w:type="dxa"/>
          </w:tcPr>
          <w:p w14:paraId="0D63F64A" w14:textId="77777777" w:rsidR="0087039C" w:rsidRDefault="0087039C" w:rsidP="0087039C">
            <w:pPr>
              <w:spacing w:line="252" w:lineRule="auto"/>
              <w:ind w:left="0" w:firstLine="0"/>
              <w:rPr>
                <w:rFonts w:asciiTheme="minorHAnsi" w:hAnsiTheme="minorHAnsi"/>
                <w:sz w:val="22"/>
                <w:szCs w:val="22"/>
              </w:rPr>
            </w:pPr>
          </w:p>
        </w:tc>
      </w:tr>
      <w:tr w:rsidR="0087039C" w14:paraId="33701129" w14:textId="77777777" w:rsidTr="0087039C">
        <w:trPr>
          <w:trHeight w:val="850"/>
        </w:trPr>
        <w:tc>
          <w:tcPr>
            <w:tcW w:w="4747" w:type="dxa"/>
          </w:tcPr>
          <w:p w14:paraId="557BDB98" w14:textId="77777777" w:rsidR="0087039C" w:rsidRDefault="0087039C" w:rsidP="0087039C">
            <w:pPr>
              <w:spacing w:line="252" w:lineRule="auto"/>
              <w:ind w:left="0" w:firstLine="0"/>
              <w:rPr>
                <w:rFonts w:asciiTheme="minorHAnsi" w:hAnsiTheme="minorHAnsi"/>
                <w:sz w:val="22"/>
                <w:szCs w:val="22"/>
              </w:rPr>
            </w:pPr>
          </w:p>
        </w:tc>
        <w:tc>
          <w:tcPr>
            <w:tcW w:w="4747" w:type="dxa"/>
          </w:tcPr>
          <w:p w14:paraId="0BA426C5" w14:textId="77777777" w:rsidR="0087039C" w:rsidRDefault="0087039C" w:rsidP="0087039C">
            <w:pPr>
              <w:spacing w:line="252" w:lineRule="auto"/>
              <w:ind w:left="0" w:firstLine="0"/>
              <w:rPr>
                <w:rFonts w:asciiTheme="minorHAnsi" w:hAnsiTheme="minorHAnsi"/>
                <w:sz w:val="22"/>
                <w:szCs w:val="22"/>
              </w:rPr>
            </w:pPr>
          </w:p>
        </w:tc>
      </w:tr>
      <w:tr w:rsidR="0087039C" w14:paraId="6C2D4230" w14:textId="77777777" w:rsidTr="0087039C">
        <w:trPr>
          <w:trHeight w:val="850"/>
        </w:trPr>
        <w:tc>
          <w:tcPr>
            <w:tcW w:w="4747" w:type="dxa"/>
          </w:tcPr>
          <w:p w14:paraId="6D4F1135" w14:textId="77777777" w:rsidR="0087039C" w:rsidRDefault="0087039C" w:rsidP="0087039C">
            <w:pPr>
              <w:spacing w:line="252" w:lineRule="auto"/>
              <w:ind w:left="0" w:firstLine="0"/>
              <w:rPr>
                <w:rFonts w:asciiTheme="minorHAnsi" w:hAnsiTheme="minorHAnsi"/>
                <w:sz w:val="22"/>
                <w:szCs w:val="22"/>
              </w:rPr>
            </w:pPr>
          </w:p>
        </w:tc>
        <w:tc>
          <w:tcPr>
            <w:tcW w:w="4747" w:type="dxa"/>
          </w:tcPr>
          <w:p w14:paraId="0D540AC1" w14:textId="77777777" w:rsidR="0087039C" w:rsidRDefault="0087039C" w:rsidP="0087039C">
            <w:pPr>
              <w:spacing w:line="252" w:lineRule="auto"/>
              <w:ind w:left="0" w:firstLine="0"/>
              <w:rPr>
                <w:rFonts w:asciiTheme="minorHAnsi" w:hAnsiTheme="minorHAnsi"/>
                <w:sz w:val="22"/>
                <w:szCs w:val="22"/>
              </w:rPr>
            </w:pPr>
          </w:p>
        </w:tc>
      </w:tr>
    </w:tbl>
    <w:p w14:paraId="1F510E7F" w14:textId="77777777" w:rsidR="0087039C" w:rsidRPr="0087039C" w:rsidRDefault="0087039C" w:rsidP="0087039C">
      <w:pPr>
        <w:spacing w:line="252" w:lineRule="auto"/>
        <w:rPr>
          <w:rFonts w:asciiTheme="minorHAnsi" w:hAnsiTheme="minorHAnsi"/>
          <w:sz w:val="22"/>
          <w:szCs w:val="22"/>
        </w:rPr>
      </w:pPr>
    </w:p>
    <w:p w14:paraId="03A5D6B6" w14:textId="77777777" w:rsidR="0087039C" w:rsidRPr="0087039C" w:rsidRDefault="0087039C" w:rsidP="0087039C">
      <w:pPr>
        <w:spacing w:line="252" w:lineRule="auto"/>
        <w:rPr>
          <w:rFonts w:asciiTheme="minorHAnsi" w:hAnsiTheme="minorHAnsi"/>
          <w:sz w:val="22"/>
          <w:szCs w:val="22"/>
        </w:rPr>
      </w:pPr>
    </w:p>
    <w:p w14:paraId="0C2ABCEB" w14:textId="77777777" w:rsidR="0087039C" w:rsidRPr="0087039C" w:rsidRDefault="0087039C" w:rsidP="0087039C">
      <w:pPr>
        <w:spacing w:line="252" w:lineRule="auto"/>
        <w:rPr>
          <w:rFonts w:asciiTheme="minorHAnsi" w:hAnsiTheme="minorHAnsi"/>
          <w:sz w:val="22"/>
          <w:szCs w:val="22"/>
        </w:rPr>
      </w:pPr>
    </w:p>
    <w:p w14:paraId="5E9E2AB5" w14:textId="77777777" w:rsidR="0087039C" w:rsidRPr="0087039C" w:rsidRDefault="0087039C" w:rsidP="0087039C">
      <w:pPr>
        <w:spacing w:line="252" w:lineRule="auto"/>
        <w:rPr>
          <w:rFonts w:asciiTheme="minorHAnsi" w:hAnsiTheme="minorHAnsi"/>
          <w:sz w:val="22"/>
          <w:szCs w:val="22"/>
        </w:rPr>
      </w:pPr>
    </w:p>
    <w:p w14:paraId="74D94974" w14:textId="77777777" w:rsidR="00A20855" w:rsidRDefault="00A20855" w:rsidP="008B31D2">
      <w:pPr>
        <w:pStyle w:val="berschrift1"/>
        <w:tabs>
          <w:tab w:val="center" w:pos="4678"/>
        </w:tabs>
        <w:rPr>
          <w:rFonts w:asciiTheme="minorHAnsi" w:hAnsiTheme="minorHAnsi"/>
          <w:b w:val="0"/>
          <w:szCs w:val="28"/>
        </w:rPr>
      </w:pPr>
      <w:r w:rsidRPr="006718F2">
        <w:rPr>
          <w:rFonts w:asciiTheme="minorHAnsi" w:hAnsiTheme="minorHAnsi"/>
          <w:b w:val="0"/>
          <w:szCs w:val="28"/>
        </w:rPr>
        <w:lastRenderedPageBreak/>
        <w:t>Ein Tarif</w:t>
      </w:r>
      <w:bookmarkStart w:id="4" w:name="M06"/>
      <w:bookmarkEnd w:id="4"/>
      <w:r w:rsidRPr="006718F2">
        <w:rPr>
          <w:rFonts w:asciiTheme="minorHAnsi" w:hAnsiTheme="minorHAnsi"/>
          <w:b w:val="0"/>
          <w:szCs w:val="28"/>
        </w:rPr>
        <w:t>vertrag zahlt sich aus!</w:t>
      </w:r>
    </w:p>
    <w:p w14:paraId="4EE3CFF7" w14:textId="77777777" w:rsidR="006718F2" w:rsidRPr="006718F2" w:rsidRDefault="006718F2" w:rsidP="006718F2"/>
    <w:p w14:paraId="14AE1511" w14:textId="77777777" w:rsidR="00A20855" w:rsidRDefault="00CC2842" w:rsidP="008B31D2">
      <w:pPr>
        <w:ind w:left="0" w:firstLine="0"/>
        <w:rPr>
          <w:i/>
        </w:rPr>
      </w:pPr>
      <w:r>
        <w:rPr>
          <w:i/>
          <w:noProof/>
        </w:rPr>
        <w:drawing>
          <wp:inline distT="0" distB="0" distL="0" distR="0" wp14:anchorId="69B78025" wp14:editId="3FBC0127">
            <wp:extent cx="5943600" cy="6677025"/>
            <wp:effectExtent l="0" t="0" r="0" b="9525"/>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77025"/>
                    </a:xfrm>
                    <a:prstGeom prst="rect">
                      <a:avLst/>
                    </a:prstGeom>
                    <a:noFill/>
                    <a:ln>
                      <a:noFill/>
                    </a:ln>
                  </pic:spPr>
                </pic:pic>
              </a:graphicData>
            </a:graphic>
          </wp:inline>
        </w:drawing>
      </w:r>
    </w:p>
    <w:p w14:paraId="756AFAF3" w14:textId="77777777" w:rsidR="006718F2" w:rsidRPr="00A20855" w:rsidRDefault="006718F2" w:rsidP="008B31D2">
      <w:pPr>
        <w:ind w:left="0" w:firstLine="0"/>
        <w:rPr>
          <w:i/>
        </w:rPr>
      </w:pPr>
    </w:p>
    <w:p w14:paraId="242A2AF3" w14:textId="77777777" w:rsidR="00A20855" w:rsidRPr="006718F2" w:rsidRDefault="00A20855" w:rsidP="006718F2">
      <w:pPr>
        <w:pStyle w:val="berschrift4"/>
        <w:numPr>
          <w:ilvl w:val="0"/>
          <w:numId w:val="45"/>
        </w:numPr>
        <w:spacing w:before="0" w:after="0"/>
        <w:ind w:left="357" w:hanging="357"/>
        <w:rPr>
          <w:rFonts w:asciiTheme="minorHAnsi" w:hAnsiTheme="minorHAnsi"/>
          <w:b w:val="0"/>
          <w:sz w:val="22"/>
          <w:szCs w:val="22"/>
        </w:rPr>
      </w:pPr>
      <w:r w:rsidRPr="006718F2">
        <w:rPr>
          <w:rFonts w:asciiTheme="minorHAnsi" w:hAnsiTheme="minorHAnsi"/>
          <w:b w:val="0"/>
          <w:sz w:val="22"/>
          <w:szCs w:val="22"/>
        </w:rPr>
        <w:t>Aufgabe</w:t>
      </w:r>
    </w:p>
    <w:p w14:paraId="00BE6AB2" w14:textId="77777777" w:rsidR="00A20855" w:rsidRPr="006718F2" w:rsidRDefault="00A20855" w:rsidP="006718F2">
      <w:pPr>
        <w:pStyle w:val="berschrift4"/>
        <w:numPr>
          <w:ilvl w:val="0"/>
          <w:numId w:val="45"/>
        </w:numPr>
        <w:spacing w:before="0" w:after="0"/>
        <w:ind w:left="357" w:hanging="357"/>
        <w:rPr>
          <w:rFonts w:asciiTheme="minorHAnsi" w:hAnsiTheme="minorHAnsi"/>
          <w:b w:val="0"/>
          <w:sz w:val="22"/>
          <w:szCs w:val="22"/>
        </w:rPr>
      </w:pPr>
      <w:r w:rsidRPr="006718F2">
        <w:rPr>
          <w:rFonts w:asciiTheme="minorHAnsi" w:hAnsiTheme="minorHAnsi"/>
          <w:b w:val="0"/>
          <w:sz w:val="22"/>
          <w:szCs w:val="22"/>
        </w:rPr>
        <w:t>Schreibe einen zusammenhängenden Text (mindestens eine halbe Seite) zum Thema: „Warum sich ein Tarifvertrag auszahlt“. Beziehe</w:t>
      </w:r>
      <w:r w:rsidR="006718F2">
        <w:rPr>
          <w:rFonts w:asciiTheme="minorHAnsi" w:hAnsiTheme="minorHAnsi"/>
          <w:b w:val="0"/>
          <w:sz w:val="22"/>
          <w:szCs w:val="22"/>
        </w:rPr>
        <w:t xml:space="preserve"> d</w:t>
      </w:r>
      <w:r w:rsidRPr="006718F2">
        <w:rPr>
          <w:rFonts w:asciiTheme="minorHAnsi" w:hAnsiTheme="minorHAnsi"/>
          <w:b w:val="0"/>
          <w:sz w:val="22"/>
          <w:szCs w:val="22"/>
        </w:rPr>
        <w:t>ich dabei auf das oben stehende Schaubild.</w:t>
      </w:r>
    </w:p>
    <w:p w14:paraId="240FEDE8" w14:textId="77777777" w:rsidR="00CC2842" w:rsidRDefault="00D30FCF" w:rsidP="000D3A2D">
      <w:pPr>
        <w:pStyle w:val="berschrift4"/>
        <w:spacing w:before="0" w:after="0"/>
        <w:ind w:left="357" w:firstLine="0"/>
        <w:rPr>
          <w:rFonts w:asciiTheme="minorHAnsi" w:hAnsiTheme="minorHAnsi"/>
          <w:b w:val="0"/>
          <w:sz w:val="22"/>
          <w:szCs w:val="22"/>
        </w:rPr>
      </w:pPr>
      <w:r w:rsidRPr="006718F2">
        <w:rPr>
          <w:rFonts w:asciiTheme="minorHAnsi" w:hAnsiTheme="minorHAnsi"/>
          <w:b w:val="0"/>
          <w:sz w:val="22"/>
          <w:szCs w:val="22"/>
        </w:rPr>
        <w:br w:type="page"/>
      </w:r>
    </w:p>
    <w:p w14:paraId="12269C73" w14:textId="77777777" w:rsidR="000D3A2D" w:rsidRDefault="000D3A2D" w:rsidP="000D3A2D">
      <w:pPr>
        <w:spacing w:line="360" w:lineRule="auto"/>
        <w:ind w:left="0" w:firstLine="0"/>
      </w:pPr>
      <w:r>
        <w:lastRenderedPageBreak/>
        <w:t>________________________________________________________________________________</w:t>
      </w:r>
    </w:p>
    <w:p w14:paraId="6E4CAB79" w14:textId="77777777" w:rsidR="000D3A2D" w:rsidRDefault="000D3A2D" w:rsidP="000D3A2D">
      <w:pPr>
        <w:spacing w:line="360" w:lineRule="auto"/>
        <w:ind w:left="0" w:firstLine="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5B324A" w14:textId="77777777" w:rsidR="000D3A2D" w:rsidRDefault="000D3A2D" w:rsidP="000D3A2D"/>
    <w:sectPr w:rsidR="000D3A2D" w:rsidSect="00A154AC">
      <w:type w:val="continuous"/>
      <w:pgSz w:w="11906" w:h="16838" w:code="9"/>
      <w:pgMar w:top="1418" w:right="1134" w:bottom="1247" w:left="1418" w:header="454" w:footer="34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951DC" w14:textId="77777777" w:rsidR="008D11CD" w:rsidRDefault="008D11CD">
      <w:r>
        <w:separator/>
      </w:r>
    </w:p>
  </w:endnote>
  <w:endnote w:type="continuationSeparator" w:id="0">
    <w:p w14:paraId="4EE83B73" w14:textId="77777777" w:rsidR="008D11CD" w:rsidRDefault="008D1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51CB8" w14:textId="77777777" w:rsidR="008D11CD" w:rsidRDefault="008D11CD">
      <w:r>
        <w:separator/>
      </w:r>
    </w:p>
  </w:footnote>
  <w:footnote w:type="continuationSeparator" w:id="0">
    <w:p w14:paraId="05358170" w14:textId="77777777" w:rsidR="008D11CD" w:rsidRDefault="008D1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1"/>
      <w:tblW w:w="9952" w:type="dxa"/>
      <w:tblInd w:w="108" w:type="dxa"/>
      <w:tblLook w:val="04A0" w:firstRow="1" w:lastRow="0" w:firstColumn="1" w:lastColumn="0" w:noHBand="0" w:noVBand="1"/>
    </w:tblPr>
    <w:tblGrid>
      <w:gridCol w:w="1567"/>
      <w:gridCol w:w="2828"/>
      <w:gridCol w:w="1447"/>
      <w:gridCol w:w="2964"/>
      <w:gridCol w:w="1146"/>
    </w:tblGrid>
    <w:tr w:rsidR="007951DB" w:rsidRPr="00D03F87" w14:paraId="47D36629" w14:textId="77777777" w:rsidTr="00567B33">
      <w:tc>
        <w:tcPr>
          <w:tcW w:w="4395" w:type="dxa"/>
          <w:gridSpan w:val="2"/>
        </w:tcPr>
        <w:p w14:paraId="5715CA17" w14:textId="77777777" w:rsidR="007951DB" w:rsidRPr="00D03F87" w:rsidRDefault="007951DB" w:rsidP="007951DB">
          <w:pPr>
            <w:widowControl w:val="0"/>
            <w:tabs>
              <w:tab w:val="center" w:pos="4536"/>
              <w:tab w:val="right" w:pos="9498"/>
            </w:tabs>
            <w:spacing w:before="60" w:after="60"/>
            <w:ind w:right="-285"/>
            <w:rPr>
              <w:rFonts w:cstheme="minorHAnsi"/>
            </w:rPr>
          </w:pPr>
          <w:r w:rsidRPr="00D03F87">
            <w:rPr>
              <w:rFonts w:cstheme="minorHAnsi"/>
              <w:szCs w:val="18"/>
            </w:rPr>
            <w:t>Name:</w:t>
          </w:r>
        </w:p>
      </w:tc>
      <w:tc>
        <w:tcPr>
          <w:tcW w:w="4411" w:type="dxa"/>
          <w:gridSpan w:val="2"/>
        </w:tcPr>
        <w:p w14:paraId="79F6B263" w14:textId="77777777" w:rsidR="007951DB" w:rsidRPr="00D03F87" w:rsidRDefault="007951DB" w:rsidP="007951DB">
          <w:pPr>
            <w:widowControl w:val="0"/>
            <w:spacing w:before="60" w:after="60"/>
            <w:rPr>
              <w:rFonts w:cstheme="minorHAnsi"/>
              <w:szCs w:val="18"/>
            </w:rPr>
          </w:pPr>
          <w:r w:rsidRPr="00D03F87">
            <w:rPr>
              <w:rFonts w:cstheme="minorHAnsi"/>
              <w:szCs w:val="18"/>
            </w:rPr>
            <w:t>Datum:</w:t>
          </w:r>
        </w:p>
      </w:tc>
      <w:tc>
        <w:tcPr>
          <w:tcW w:w="1146" w:type="dxa"/>
          <w:vMerge w:val="restart"/>
        </w:tcPr>
        <w:p w14:paraId="08267E99" w14:textId="77777777" w:rsidR="007951DB" w:rsidRPr="00D03F87" w:rsidRDefault="007951DB" w:rsidP="007951DB">
          <w:pPr>
            <w:widowControl w:val="0"/>
            <w:spacing w:before="40" w:after="40"/>
            <w:rPr>
              <w:rFonts w:cstheme="minorHAnsi"/>
              <w:szCs w:val="18"/>
            </w:rPr>
          </w:pPr>
          <w:r w:rsidRPr="00D03F87">
            <w:rPr>
              <w:rFonts w:cstheme="minorHAnsi"/>
              <w:noProof/>
            </w:rPr>
            <w:drawing>
              <wp:inline distT="0" distB="0" distL="0" distR="0" wp14:anchorId="4891E0CE" wp14:editId="1F6A15FB">
                <wp:extent cx="581025" cy="618490"/>
                <wp:effectExtent l="0" t="0" r="9525" b="0"/>
                <wp:docPr id="8" name="Grafik 8" descr="C:\Users\Philip\AppData\Local\Temp\Logo groß PIX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AppData\Local\Temp\Logo groß PIXEL.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5025" t="13466" r="17314" b="13550"/>
                        <a:stretch/>
                      </pic:blipFill>
                      <pic:spPr bwMode="auto">
                        <a:xfrm>
                          <a:off x="0" y="0"/>
                          <a:ext cx="587936" cy="6258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951DB" w:rsidRPr="00D03F87" w14:paraId="54386284" w14:textId="77777777" w:rsidTr="00567B33">
      <w:trPr>
        <w:trHeight w:val="479"/>
      </w:trPr>
      <w:tc>
        <w:tcPr>
          <w:tcW w:w="1567" w:type="dxa"/>
        </w:tcPr>
        <w:p w14:paraId="1402FDAD" w14:textId="77777777" w:rsidR="007951DB" w:rsidRPr="00D03F87" w:rsidRDefault="007951DB" w:rsidP="007951DB">
          <w:pPr>
            <w:widowControl w:val="0"/>
            <w:tabs>
              <w:tab w:val="center" w:pos="4536"/>
              <w:tab w:val="right" w:pos="9072"/>
            </w:tabs>
            <w:spacing w:before="60" w:after="60"/>
            <w:rPr>
              <w:rFonts w:cstheme="minorHAnsi"/>
              <w:szCs w:val="18"/>
            </w:rPr>
          </w:pPr>
          <w:r>
            <w:rPr>
              <w:rFonts w:cstheme="minorHAnsi"/>
              <w:szCs w:val="18"/>
            </w:rPr>
            <w:t xml:space="preserve">Thema: </w:t>
          </w:r>
        </w:p>
      </w:tc>
      <w:tc>
        <w:tcPr>
          <w:tcW w:w="7239" w:type="dxa"/>
          <w:gridSpan w:val="3"/>
          <w:vAlign w:val="center"/>
        </w:tcPr>
        <w:p w14:paraId="51CA93F6" w14:textId="77777777" w:rsidR="007951DB" w:rsidRPr="0051382B" w:rsidRDefault="007951DB" w:rsidP="007951DB">
          <w:pPr>
            <w:spacing w:before="100" w:beforeAutospacing="1" w:after="100" w:afterAutospacing="1"/>
            <w:jc w:val="center"/>
            <w:textAlignment w:val="baseline"/>
            <w:rPr>
              <w:rFonts w:cstheme="minorHAnsi"/>
              <w:sz w:val="18"/>
              <w:szCs w:val="18"/>
            </w:rPr>
          </w:pPr>
          <w:r w:rsidRPr="00D75349">
            <w:rPr>
              <w:rFonts w:asciiTheme="minorHAnsi" w:eastAsiaTheme="minorHAnsi" w:hAnsiTheme="minorHAnsi" w:cstheme="minorHAnsi"/>
              <w:lang w:eastAsia="en-US"/>
            </w:rPr>
            <w:t>Beteiligung im Arbeitsleben: Gewerkschaften und Arbeitgeber als Tarifpartner </w:t>
          </w:r>
        </w:p>
      </w:tc>
      <w:tc>
        <w:tcPr>
          <w:tcW w:w="1146" w:type="dxa"/>
          <w:vMerge/>
        </w:tcPr>
        <w:p w14:paraId="639B3475" w14:textId="77777777" w:rsidR="007951DB" w:rsidRPr="00D03F87" w:rsidRDefault="007951DB" w:rsidP="007951DB">
          <w:pPr>
            <w:widowControl w:val="0"/>
            <w:tabs>
              <w:tab w:val="center" w:pos="4536"/>
              <w:tab w:val="right" w:pos="9498"/>
            </w:tabs>
            <w:spacing w:before="40" w:after="40"/>
            <w:ind w:right="-285"/>
            <w:rPr>
              <w:rFonts w:cstheme="minorHAnsi"/>
            </w:rPr>
          </w:pPr>
        </w:p>
      </w:tc>
    </w:tr>
    <w:tr w:rsidR="007951DB" w:rsidRPr="00D03F87" w14:paraId="271FF94C" w14:textId="77777777" w:rsidTr="00567B33">
      <w:tc>
        <w:tcPr>
          <w:tcW w:w="1567" w:type="dxa"/>
        </w:tcPr>
        <w:p w14:paraId="12283F04" w14:textId="77777777" w:rsidR="007951DB" w:rsidRPr="00D03F87" w:rsidRDefault="007951DB" w:rsidP="007951DB">
          <w:pPr>
            <w:widowControl w:val="0"/>
            <w:spacing w:before="60" w:after="60"/>
            <w:rPr>
              <w:rFonts w:cstheme="minorHAnsi"/>
            </w:rPr>
          </w:pPr>
          <w:r w:rsidRPr="00D03F87">
            <w:rPr>
              <w:rFonts w:cstheme="minorHAnsi"/>
            </w:rPr>
            <w:t>Fach</w:t>
          </w:r>
          <w:r>
            <w:rPr>
              <w:rFonts w:cstheme="minorHAnsi"/>
            </w:rPr>
            <w:t>: Politik, AB 2.0</w:t>
          </w:r>
        </w:p>
      </w:tc>
      <w:tc>
        <w:tcPr>
          <w:tcW w:w="4275" w:type="dxa"/>
          <w:gridSpan w:val="2"/>
          <w:vAlign w:val="center"/>
        </w:tcPr>
        <w:p w14:paraId="2D0646DC" w14:textId="77777777" w:rsidR="007951DB" w:rsidRPr="00D03F87" w:rsidRDefault="007951DB" w:rsidP="007951DB">
          <w:pPr>
            <w:widowControl w:val="0"/>
            <w:spacing w:before="60" w:after="60"/>
            <w:jc w:val="center"/>
            <w:rPr>
              <w:rFonts w:cstheme="minorHAnsi"/>
            </w:rPr>
          </w:pPr>
          <w:r>
            <w:rPr>
              <w:rFonts w:cstheme="minorHAnsi"/>
            </w:rPr>
            <w:t>Schmidt</w:t>
          </w:r>
        </w:p>
      </w:tc>
      <w:tc>
        <w:tcPr>
          <w:tcW w:w="2964" w:type="dxa"/>
          <w:vAlign w:val="center"/>
        </w:tcPr>
        <w:p w14:paraId="64D9278F" w14:textId="77777777" w:rsidR="007951DB" w:rsidRPr="0051382B" w:rsidRDefault="007951DB" w:rsidP="007951DB">
          <w:pPr>
            <w:widowControl w:val="0"/>
            <w:spacing w:before="60" w:after="60"/>
            <w:jc w:val="center"/>
            <w:rPr>
              <w:rFonts w:cstheme="minorHAnsi"/>
            </w:rPr>
          </w:pPr>
          <w:r>
            <w:rPr>
              <w:rFonts w:cstheme="minorHAnsi"/>
            </w:rPr>
            <w:t>FISI 11/ 13</w:t>
          </w:r>
        </w:p>
      </w:tc>
      <w:tc>
        <w:tcPr>
          <w:tcW w:w="1146" w:type="dxa"/>
          <w:vMerge/>
        </w:tcPr>
        <w:p w14:paraId="79CF7748" w14:textId="77777777" w:rsidR="007951DB" w:rsidRPr="00D03F87" w:rsidRDefault="007951DB" w:rsidP="007951DB">
          <w:pPr>
            <w:widowControl w:val="0"/>
            <w:spacing w:before="40" w:after="40"/>
            <w:rPr>
              <w:rFonts w:cstheme="minorHAnsi"/>
            </w:rPr>
          </w:pPr>
        </w:p>
      </w:tc>
    </w:tr>
  </w:tbl>
  <w:p w14:paraId="10ABA111" w14:textId="77777777" w:rsidR="007951DB" w:rsidRDefault="007951D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AFA"/>
    <w:multiLevelType w:val="hybridMultilevel"/>
    <w:tmpl w:val="23BC5BB8"/>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6D82CDB"/>
    <w:multiLevelType w:val="hybridMultilevel"/>
    <w:tmpl w:val="36FA96C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8BB22C9"/>
    <w:multiLevelType w:val="hybridMultilevel"/>
    <w:tmpl w:val="497216AC"/>
    <w:lvl w:ilvl="0" w:tplc="0407000B">
      <w:start w:val="1"/>
      <w:numFmt w:val="bullet"/>
      <w:lvlText w:val=""/>
      <w:lvlJc w:val="left"/>
      <w:pPr>
        <w:ind w:left="720" w:hanging="360"/>
      </w:pPr>
      <w:rPr>
        <w:rFonts w:ascii="Wingdings" w:hAnsi="Wingding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A2500C"/>
    <w:multiLevelType w:val="hybridMultilevel"/>
    <w:tmpl w:val="41FA89D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FF43970"/>
    <w:multiLevelType w:val="hybridMultilevel"/>
    <w:tmpl w:val="99A6F876"/>
    <w:lvl w:ilvl="0" w:tplc="D4B6F37C">
      <w:start w:val="3"/>
      <w:numFmt w:val="bullet"/>
      <w:lvlText w:val="–"/>
      <w:lvlJc w:val="left"/>
      <w:pPr>
        <w:ind w:left="360" w:hanging="360"/>
      </w:pPr>
      <w:rPr>
        <w:rFonts w:ascii="Helvetica" w:eastAsia="Times New Roman" w:hAnsi="Helvetica"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0EF647A"/>
    <w:multiLevelType w:val="hybridMultilevel"/>
    <w:tmpl w:val="F27AE74E"/>
    <w:lvl w:ilvl="0" w:tplc="93F0C51E">
      <w:start w:val="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755A05"/>
    <w:multiLevelType w:val="hybridMultilevel"/>
    <w:tmpl w:val="5D6EBDDA"/>
    <w:lvl w:ilvl="0" w:tplc="0407000B">
      <w:start w:val="1"/>
      <w:numFmt w:val="bullet"/>
      <w:lvlText w:val=""/>
      <w:lvlJc w:val="left"/>
      <w:pPr>
        <w:ind w:left="1429" w:hanging="360"/>
      </w:pPr>
      <w:rPr>
        <w:rFonts w:ascii="Wingdings" w:hAnsi="Wingdings"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7" w15:restartNumberingAfterBreak="0">
    <w:nsid w:val="172172F9"/>
    <w:multiLevelType w:val="hybridMultilevel"/>
    <w:tmpl w:val="03A89B58"/>
    <w:lvl w:ilvl="0" w:tplc="0407000B">
      <w:start w:val="1"/>
      <w:numFmt w:val="bullet"/>
      <w:lvlText w:val=""/>
      <w:lvlJc w:val="left"/>
      <w:pPr>
        <w:ind w:left="360" w:hanging="360"/>
      </w:pPr>
      <w:rPr>
        <w:rFonts w:ascii="Wingdings" w:hAnsi="Wingding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17486A47"/>
    <w:multiLevelType w:val="hybridMultilevel"/>
    <w:tmpl w:val="0194C21E"/>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17A71D80"/>
    <w:multiLevelType w:val="hybridMultilevel"/>
    <w:tmpl w:val="96FCD212"/>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19B01BAB"/>
    <w:multiLevelType w:val="hybridMultilevel"/>
    <w:tmpl w:val="0ADC1CF2"/>
    <w:lvl w:ilvl="0" w:tplc="0407000B">
      <w:start w:val="1"/>
      <w:numFmt w:val="bullet"/>
      <w:lvlText w:val=""/>
      <w:lvlJc w:val="left"/>
      <w:pPr>
        <w:ind w:left="644" w:hanging="360"/>
      </w:pPr>
      <w:rPr>
        <w:rFonts w:ascii="Wingdings" w:hAnsi="Wingdings" w:hint="default"/>
      </w:rPr>
    </w:lvl>
    <w:lvl w:ilvl="1" w:tplc="0407000B">
      <w:start w:val="1"/>
      <w:numFmt w:val="bullet"/>
      <w:lvlText w:val=""/>
      <w:lvlJc w:val="left"/>
      <w:pPr>
        <w:ind w:left="1364" w:hanging="360"/>
      </w:pPr>
      <w:rPr>
        <w:rFonts w:ascii="Wingdings" w:hAnsi="Wingdings"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1" w15:restartNumberingAfterBreak="0">
    <w:nsid w:val="203F50E3"/>
    <w:multiLevelType w:val="hybridMultilevel"/>
    <w:tmpl w:val="445C0954"/>
    <w:lvl w:ilvl="0" w:tplc="04070017">
      <w:start w:val="1"/>
      <w:numFmt w:val="lowerLetter"/>
      <w:lvlText w:val="%1)"/>
      <w:lvlJc w:val="left"/>
      <w:pPr>
        <w:ind w:left="720" w:hanging="360"/>
      </w:pPr>
      <w:rPr>
        <w:rFonts w:hint="default"/>
      </w:rPr>
    </w:lvl>
    <w:lvl w:ilvl="1" w:tplc="38B6044E">
      <w:start w:val="4"/>
      <w:numFmt w:val="bullet"/>
      <w:lvlText w:val="–"/>
      <w:lvlJc w:val="left"/>
      <w:pPr>
        <w:ind w:left="1440" w:hanging="360"/>
      </w:pPr>
      <w:rPr>
        <w:rFonts w:ascii="Helvetica" w:eastAsia="Times New Roman" w:hAnsi="Helvetica" w:cs="Helvetica"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258399B"/>
    <w:multiLevelType w:val="hybridMultilevel"/>
    <w:tmpl w:val="DA0A4110"/>
    <w:lvl w:ilvl="0" w:tplc="0407000B">
      <w:start w:val="1"/>
      <w:numFmt w:val="bullet"/>
      <w:lvlText w:val=""/>
      <w:lvlJc w:val="left"/>
      <w:pPr>
        <w:ind w:left="644" w:hanging="360"/>
      </w:pPr>
      <w:rPr>
        <w:rFonts w:ascii="Wingdings" w:hAnsi="Wingdings" w:hint="default"/>
      </w:rPr>
    </w:lvl>
    <w:lvl w:ilvl="1" w:tplc="04070003">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3" w15:restartNumberingAfterBreak="0">
    <w:nsid w:val="226C3E60"/>
    <w:multiLevelType w:val="hybridMultilevel"/>
    <w:tmpl w:val="337227C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2A845407"/>
    <w:multiLevelType w:val="hybridMultilevel"/>
    <w:tmpl w:val="B8DC5D04"/>
    <w:lvl w:ilvl="0" w:tplc="0E2C077A">
      <w:numFmt w:val="bullet"/>
      <w:lvlText w:val=""/>
      <w:lvlJc w:val="left"/>
      <w:pPr>
        <w:ind w:left="720" w:hanging="360"/>
      </w:pPr>
      <w:rPr>
        <w:rFonts w:ascii="Wingdings 2" w:eastAsia="Times New Roman" w:hAnsi="Wingdings 2" w:cs="Times New Roman" w:hint="default"/>
        <w:color w:val="auto"/>
        <w:sz w:val="2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59438E"/>
    <w:multiLevelType w:val="hybridMultilevel"/>
    <w:tmpl w:val="20B043B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D136C0AA">
      <w:start w:val="1"/>
      <w:numFmt w:val="lowerLetter"/>
      <w:lvlText w:val="%3)"/>
      <w:lvlJc w:val="left"/>
      <w:pPr>
        <w:ind w:left="1980" w:hanging="360"/>
      </w:pPr>
      <w:rPr>
        <w:rFonts w:hint="default"/>
        <w:b/>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2BD131F2"/>
    <w:multiLevelType w:val="multilevel"/>
    <w:tmpl w:val="4CDC032A"/>
    <w:lvl w:ilvl="0">
      <w:start w:val="1"/>
      <w:numFmt w:val="none"/>
      <w:pStyle w:val="berschrift1"/>
      <w:suff w:val="nothing"/>
      <w:lvlText w:val="%1"/>
      <w:lvlJc w:val="left"/>
      <w:rPr>
        <w:rFonts w:cs="Courier New"/>
      </w:rPr>
    </w:lvl>
    <w:lvl w:ilvl="1">
      <w:start w:val="1"/>
      <w:numFmt w:val="decimal"/>
      <w:lvlText w:val="%2."/>
      <w:lvlJc w:val="left"/>
      <w:pPr>
        <w:tabs>
          <w:tab w:val="num" w:pos="1775"/>
        </w:tabs>
        <w:ind w:left="1775" w:hanging="357"/>
      </w:pPr>
      <w:rPr>
        <w:rFonts w:hint="default"/>
      </w:rPr>
    </w:lvl>
    <w:lvl w:ilvl="2">
      <w:start w:val="1"/>
      <w:numFmt w:val="decimal"/>
      <w:lvlText w:val="%2.%3."/>
      <w:lvlJc w:val="left"/>
      <w:pPr>
        <w:tabs>
          <w:tab w:val="num" w:pos="2138"/>
        </w:tabs>
        <w:ind w:left="1815" w:hanging="397"/>
      </w:pPr>
      <w:rPr>
        <w:rFonts w:cs="Courier New"/>
      </w:rPr>
    </w:lvl>
    <w:lvl w:ilvl="3">
      <w:start w:val="1"/>
      <w:numFmt w:val="decimal"/>
      <w:lvlText w:val="(%4)"/>
      <w:lvlJc w:val="left"/>
      <w:pPr>
        <w:tabs>
          <w:tab w:val="num" w:pos="2858"/>
        </w:tabs>
        <w:ind w:left="2858" w:hanging="360"/>
      </w:pPr>
      <w:rPr>
        <w:rFonts w:cs="Courier New"/>
      </w:rPr>
    </w:lvl>
    <w:lvl w:ilvl="4">
      <w:start w:val="1"/>
      <w:numFmt w:val="lowerLetter"/>
      <w:lvlText w:val="(%5)"/>
      <w:lvlJc w:val="left"/>
      <w:pPr>
        <w:tabs>
          <w:tab w:val="num" w:pos="3218"/>
        </w:tabs>
        <w:ind w:left="3218" w:hanging="360"/>
      </w:pPr>
      <w:rPr>
        <w:rFonts w:cs="Courier New"/>
      </w:rPr>
    </w:lvl>
    <w:lvl w:ilvl="5">
      <w:start w:val="1"/>
      <w:numFmt w:val="lowerRoman"/>
      <w:lvlText w:val="(%6)"/>
      <w:lvlJc w:val="left"/>
      <w:pPr>
        <w:tabs>
          <w:tab w:val="num" w:pos="3578"/>
        </w:tabs>
        <w:ind w:left="3578" w:hanging="360"/>
      </w:pPr>
      <w:rPr>
        <w:rFonts w:cs="Courier New"/>
      </w:rPr>
    </w:lvl>
    <w:lvl w:ilvl="6">
      <w:start w:val="1"/>
      <w:numFmt w:val="decimal"/>
      <w:lvlText w:val="%7."/>
      <w:lvlJc w:val="left"/>
      <w:pPr>
        <w:tabs>
          <w:tab w:val="num" w:pos="3938"/>
        </w:tabs>
        <w:ind w:left="3938" w:hanging="360"/>
      </w:pPr>
      <w:rPr>
        <w:rFonts w:ascii="Courier New" w:eastAsia="Courier New" w:hAnsi="Courier New" w:cs="Courier New"/>
      </w:rPr>
    </w:lvl>
    <w:lvl w:ilvl="7">
      <w:start w:val="1"/>
      <w:numFmt w:val="lowerLetter"/>
      <w:lvlText w:val="%8."/>
      <w:lvlJc w:val="left"/>
      <w:pPr>
        <w:tabs>
          <w:tab w:val="num" w:pos="4298"/>
        </w:tabs>
        <w:ind w:left="4298" w:hanging="360"/>
      </w:pPr>
      <w:rPr>
        <w:rFonts w:cs="Courier New"/>
      </w:rPr>
    </w:lvl>
    <w:lvl w:ilvl="8">
      <w:start w:val="1"/>
      <w:numFmt w:val="lowerRoman"/>
      <w:lvlText w:val="%9."/>
      <w:lvlJc w:val="left"/>
      <w:pPr>
        <w:tabs>
          <w:tab w:val="num" w:pos="4658"/>
        </w:tabs>
        <w:ind w:left="4658" w:hanging="360"/>
      </w:pPr>
      <w:rPr>
        <w:rFonts w:cs="Courier New"/>
      </w:rPr>
    </w:lvl>
  </w:abstractNum>
  <w:abstractNum w:abstractNumId="17" w15:restartNumberingAfterBreak="0">
    <w:nsid w:val="2E7B5B57"/>
    <w:multiLevelType w:val="hybridMultilevel"/>
    <w:tmpl w:val="DAEABE68"/>
    <w:lvl w:ilvl="0" w:tplc="D4B6F37C">
      <w:start w:val="3"/>
      <w:numFmt w:val="bullet"/>
      <w:lvlText w:val="–"/>
      <w:lvlJc w:val="left"/>
      <w:pPr>
        <w:ind w:left="360" w:hanging="360"/>
      </w:pPr>
      <w:rPr>
        <w:rFonts w:ascii="Helvetica" w:eastAsia="Times New Roman" w:hAnsi="Helvetica" w:cs="Times New Roman"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E8C6078"/>
    <w:multiLevelType w:val="hybridMultilevel"/>
    <w:tmpl w:val="30E67810"/>
    <w:lvl w:ilvl="0" w:tplc="93F0C51E">
      <w:start w:val="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0C52AB7"/>
    <w:multiLevelType w:val="hybridMultilevel"/>
    <w:tmpl w:val="C48CE50E"/>
    <w:lvl w:ilvl="0" w:tplc="CE1A4416">
      <w:start w:val="1"/>
      <w:numFmt w:val="upp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31A835EB"/>
    <w:multiLevelType w:val="hybridMultilevel"/>
    <w:tmpl w:val="4B94F4EE"/>
    <w:lvl w:ilvl="0" w:tplc="D4B6F37C">
      <w:start w:val="3"/>
      <w:numFmt w:val="bullet"/>
      <w:lvlText w:val="–"/>
      <w:lvlJc w:val="left"/>
      <w:pPr>
        <w:ind w:left="360" w:hanging="360"/>
      </w:pPr>
      <w:rPr>
        <w:rFonts w:ascii="Helvetica" w:eastAsia="Times New Roman" w:hAnsi="Helvetica"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2B577A7"/>
    <w:multiLevelType w:val="hybridMultilevel"/>
    <w:tmpl w:val="10A27AE6"/>
    <w:lvl w:ilvl="0" w:tplc="93F0C51E">
      <w:start w:val="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4AA1BF2"/>
    <w:multiLevelType w:val="hybridMultilevel"/>
    <w:tmpl w:val="7AB88B82"/>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372E13F3"/>
    <w:multiLevelType w:val="hybridMultilevel"/>
    <w:tmpl w:val="29D4EF0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74175BF"/>
    <w:multiLevelType w:val="hybridMultilevel"/>
    <w:tmpl w:val="CF22DB5C"/>
    <w:lvl w:ilvl="0" w:tplc="084829F4">
      <w:start w:val="1"/>
      <w:numFmt w:val="decimal"/>
      <w:lvlText w:val="%1."/>
      <w:lvlJc w:val="left"/>
      <w:pPr>
        <w:ind w:left="284" w:hanging="284"/>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37671798"/>
    <w:multiLevelType w:val="hybridMultilevel"/>
    <w:tmpl w:val="8D6CCA0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8543178"/>
    <w:multiLevelType w:val="hybridMultilevel"/>
    <w:tmpl w:val="0CA8EFD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9F107D0"/>
    <w:multiLevelType w:val="hybridMultilevel"/>
    <w:tmpl w:val="B48AA1F8"/>
    <w:lvl w:ilvl="0" w:tplc="04070017">
      <w:start w:val="1"/>
      <w:numFmt w:val="lowerLetter"/>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AA04992"/>
    <w:multiLevelType w:val="hybridMultilevel"/>
    <w:tmpl w:val="67C8E1C0"/>
    <w:lvl w:ilvl="0" w:tplc="0407000B">
      <w:start w:val="1"/>
      <w:numFmt w:val="bullet"/>
      <w:lvlText w:val=""/>
      <w:lvlJc w:val="left"/>
      <w:pPr>
        <w:ind w:left="720" w:hanging="360"/>
      </w:pPr>
      <w:rPr>
        <w:rFonts w:ascii="Wingdings" w:hAnsi="Wingdings"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E4B733D"/>
    <w:multiLevelType w:val="hybridMultilevel"/>
    <w:tmpl w:val="7FD44AAC"/>
    <w:lvl w:ilvl="0" w:tplc="D4B6F37C">
      <w:start w:val="3"/>
      <w:numFmt w:val="bullet"/>
      <w:lvlText w:val="–"/>
      <w:lvlJc w:val="left"/>
      <w:pPr>
        <w:ind w:left="360" w:hanging="360"/>
      </w:pPr>
      <w:rPr>
        <w:rFonts w:ascii="Helvetica" w:eastAsia="Times New Roman" w:hAnsi="Helvetica"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15:restartNumberingAfterBreak="0">
    <w:nsid w:val="42225C25"/>
    <w:multiLevelType w:val="hybridMultilevel"/>
    <w:tmpl w:val="890AEC0A"/>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15:restartNumberingAfterBreak="0">
    <w:nsid w:val="46FA332B"/>
    <w:multiLevelType w:val="hybridMultilevel"/>
    <w:tmpl w:val="75E417A8"/>
    <w:lvl w:ilvl="0" w:tplc="0407000B">
      <w:start w:val="1"/>
      <w:numFmt w:val="bullet"/>
      <w:lvlText w:val=""/>
      <w:lvlJc w:val="left"/>
      <w:pPr>
        <w:ind w:left="720" w:hanging="360"/>
      </w:pPr>
      <w:rPr>
        <w:rFonts w:ascii="Wingdings" w:hAnsi="Wingdings"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F33129A"/>
    <w:multiLevelType w:val="hybridMultilevel"/>
    <w:tmpl w:val="91C8407E"/>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522B7F46"/>
    <w:multiLevelType w:val="hybridMultilevel"/>
    <w:tmpl w:val="BAE6A56C"/>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A3C74A6"/>
    <w:multiLevelType w:val="hybridMultilevel"/>
    <w:tmpl w:val="9FBA1664"/>
    <w:lvl w:ilvl="0" w:tplc="93F0C51E">
      <w:start w:val="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7586B5B"/>
    <w:multiLevelType w:val="hybridMultilevel"/>
    <w:tmpl w:val="B6BE45B0"/>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6" w15:restartNumberingAfterBreak="0">
    <w:nsid w:val="6A963B81"/>
    <w:multiLevelType w:val="hybridMultilevel"/>
    <w:tmpl w:val="F5F454B2"/>
    <w:lvl w:ilvl="0" w:tplc="93F0C51E">
      <w:start w:val="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1616E54"/>
    <w:multiLevelType w:val="hybridMultilevel"/>
    <w:tmpl w:val="BA82804E"/>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15:restartNumberingAfterBreak="0">
    <w:nsid w:val="71EC46D2"/>
    <w:multiLevelType w:val="hybridMultilevel"/>
    <w:tmpl w:val="70F2831A"/>
    <w:lvl w:ilvl="0" w:tplc="04070017">
      <w:start w:val="1"/>
      <w:numFmt w:val="lowerLetter"/>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301376E"/>
    <w:multiLevelType w:val="hybridMultilevel"/>
    <w:tmpl w:val="75828E6A"/>
    <w:lvl w:ilvl="0" w:tplc="0407000B">
      <w:start w:val="1"/>
      <w:numFmt w:val="bullet"/>
      <w:lvlText w:val=""/>
      <w:lvlJc w:val="left"/>
      <w:pPr>
        <w:ind w:left="360" w:hanging="360"/>
      </w:pPr>
      <w:rPr>
        <w:rFonts w:ascii="Wingdings" w:hAnsi="Wingding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750C21D7"/>
    <w:multiLevelType w:val="hybridMultilevel"/>
    <w:tmpl w:val="CC3CC62E"/>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1" w15:restartNumberingAfterBreak="0">
    <w:nsid w:val="76E05312"/>
    <w:multiLevelType w:val="hybridMultilevel"/>
    <w:tmpl w:val="3ED49C14"/>
    <w:lvl w:ilvl="0" w:tplc="93F0C51E">
      <w:start w:val="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8B32A92"/>
    <w:multiLevelType w:val="hybridMultilevel"/>
    <w:tmpl w:val="BF98A166"/>
    <w:lvl w:ilvl="0" w:tplc="93F0C51E">
      <w:start w:val="8"/>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92962EE"/>
    <w:multiLevelType w:val="hybridMultilevel"/>
    <w:tmpl w:val="08FAD0F4"/>
    <w:lvl w:ilvl="0" w:tplc="0407000B">
      <w:start w:val="1"/>
      <w:numFmt w:val="bullet"/>
      <w:lvlText w:val=""/>
      <w:lvlJc w:val="left"/>
      <w:pPr>
        <w:ind w:left="360" w:hanging="360"/>
      </w:pPr>
      <w:rPr>
        <w:rFonts w:ascii="Wingdings" w:hAnsi="Wingdings"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7B1A741A"/>
    <w:multiLevelType w:val="hybridMultilevel"/>
    <w:tmpl w:val="3D80BFC0"/>
    <w:lvl w:ilvl="0" w:tplc="14C2C80E">
      <w:start w:val="1"/>
      <w:numFmt w:val="upperLetter"/>
      <w:lvlText w:val="%1)"/>
      <w:lvlJc w:val="left"/>
      <w:pPr>
        <w:tabs>
          <w:tab w:val="num" w:pos="284"/>
        </w:tabs>
        <w:ind w:left="284" w:hanging="284"/>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5" w15:restartNumberingAfterBreak="0">
    <w:nsid w:val="7B5C5648"/>
    <w:multiLevelType w:val="hybridMultilevel"/>
    <w:tmpl w:val="9BFCBAF8"/>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7B7804FB"/>
    <w:multiLevelType w:val="hybridMultilevel"/>
    <w:tmpl w:val="08F27E8E"/>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461416789">
    <w:abstractNumId w:val="16"/>
  </w:num>
  <w:num w:numId="2" w16cid:durableId="990450639">
    <w:abstractNumId w:val="40"/>
  </w:num>
  <w:num w:numId="3" w16cid:durableId="1900509857">
    <w:abstractNumId w:val="9"/>
  </w:num>
  <w:num w:numId="4" w16cid:durableId="1007946600">
    <w:abstractNumId w:val="11"/>
  </w:num>
  <w:num w:numId="5" w16cid:durableId="495269402">
    <w:abstractNumId w:val="0"/>
  </w:num>
  <w:num w:numId="6" w16cid:durableId="1787777219">
    <w:abstractNumId w:val="17"/>
  </w:num>
  <w:num w:numId="7" w16cid:durableId="1246378704">
    <w:abstractNumId w:val="24"/>
  </w:num>
  <w:num w:numId="8" w16cid:durableId="522133123">
    <w:abstractNumId w:val="15"/>
  </w:num>
  <w:num w:numId="9" w16cid:durableId="1598365486">
    <w:abstractNumId w:val="25"/>
  </w:num>
  <w:num w:numId="10" w16cid:durableId="1741781912">
    <w:abstractNumId w:val="26"/>
  </w:num>
  <w:num w:numId="11" w16cid:durableId="1251887245">
    <w:abstractNumId w:val="38"/>
  </w:num>
  <w:num w:numId="12" w16cid:durableId="1349721815">
    <w:abstractNumId w:val="27"/>
  </w:num>
  <w:num w:numId="13" w16cid:durableId="1535074385">
    <w:abstractNumId w:val="1"/>
  </w:num>
  <w:num w:numId="14" w16cid:durableId="679434210">
    <w:abstractNumId w:val="29"/>
  </w:num>
  <w:num w:numId="15" w16cid:durableId="1974477163">
    <w:abstractNumId w:val="30"/>
  </w:num>
  <w:num w:numId="16" w16cid:durableId="247884356">
    <w:abstractNumId w:val="22"/>
  </w:num>
  <w:num w:numId="17" w16cid:durableId="1417939232">
    <w:abstractNumId w:val="19"/>
  </w:num>
  <w:num w:numId="18" w16cid:durableId="1975597015">
    <w:abstractNumId w:val="32"/>
  </w:num>
  <w:num w:numId="19" w16cid:durableId="1187450915">
    <w:abstractNumId w:val="44"/>
  </w:num>
  <w:num w:numId="20" w16cid:durableId="540438200">
    <w:abstractNumId w:val="3"/>
  </w:num>
  <w:num w:numId="21" w16cid:durableId="1253664986">
    <w:abstractNumId w:val="13"/>
  </w:num>
  <w:num w:numId="22" w16cid:durableId="1655530028">
    <w:abstractNumId w:val="35"/>
  </w:num>
  <w:num w:numId="23" w16cid:durableId="584808258">
    <w:abstractNumId w:val="20"/>
  </w:num>
  <w:num w:numId="24" w16cid:durableId="1001815118">
    <w:abstractNumId w:val="4"/>
  </w:num>
  <w:num w:numId="25" w16cid:durableId="1441606298">
    <w:abstractNumId w:val="23"/>
  </w:num>
  <w:num w:numId="26" w16cid:durableId="19749198">
    <w:abstractNumId w:val="46"/>
  </w:num>
  <w:num w:numId="27" w16cid:durableId="2122414355">
    <w:abstractNumId w:val="14"/>
  </w:num>
  <w:num w:numId="28" w16cid:durableId="1440219914">
    <w:abstractNumId w:val="21"/>
  </w:num>
  <w:num w:numId="29" w16cid:durableId="1253053655">
    <w:abstractNumId w:val="34"/>
  </w:num>
  <w:num w:numId="30" w16cid:durableId="2079160224">
    <w:abstractNumId w:val="36"/>
  </w:num>
  <w:num w:numId="31" w16cid:durableId="680742833">
    <w:abstractNumId w:val="41"/>
  </w:num>
  <w:num w:numId="32" w16cid:durableId="1551108396">
    <w:abstractNumId w:val="18"/>
  </w:num>
  <w:num w:numId="33" w16cid:durableId="1348948880">
    <w:abstractNumId w:val="5"/>
  </w:num>
  <w:num w:numId="34" w16cid:durableId="1435786087">
    <w:abstractNumId w:val="42"/>
  </w:num>
  <w:num w:numId="35" w16cid:durableId="1264994596">
    <w:abstractNumId w:val="8"/>
  </w:num>
  <w:num w:numId="36" w16cid:durableId="382758915">
    <w:abstractNumId w:val="33"/>
  </w:num>
  <w:num w:numId="37" w16cid:durableId="2016376487">
    <w:abstractNumId w:val="28"/>
  </w:num>
  <w:num w:numId="38" w16cid:durableId="453451872">
    <w:abstractNumId w:val="31"/>
  </w:num>
  <w:num w:numId="39" w16cid:durableId="2096130405">
    <w:abstractNumId w:val="12"/>
  </w:num>
  <w:num w:numId="40" w16cid:durableId="1069226540">
    <w:abstractNumId w:val="10"/>
  </w:num>
  <w:num w:numId="41" w16cid:durableId="1171065707">
    <w:abstractNumId w:val="39"/>
  </w:num>
  <w:num w:numId="42" w16cid:durableId="1273392410">
    <w:abstractNumId w:val="6"/>
  </w:num>
  <w:num w:numId="43" w16cid:durableId="490802599">
    <w:abstractNumId w:val="2"/>
  </w:num>
  <w:num w:numId="44" w16cid:durableId="576132934">
    <w:abstractNumId w:val="45"/>
  </w:num>
  <w:num w:numId="45" w16cid:durableId="671378581">
    <w:abstractNumId w:val="37"/>
  </w:num>
  <w:num w:numId="46" w16cid:durableId="291399278">
    <w:abstractNumId w:val="16"/>
  </w:num>
  <w:num w:numId="47" w16cid:durableId="1010834308">
    <w:abstractNumId w:val="7"/>
  </w:num>
  <w:num w:numId="48" w16cid:durableId="1394427766">
    <w:abstractNumId w:val="4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hideSpellingErrors/>
  <w:proofState w:spelling="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09"/>
  <w:autoHyphenation/>
  <w:consecutiveHyphenLimit w:val="5"/>
  <w:hyphenationZone w:val="425"/>
  <w:doNotHyphenateCaps/>
  <w:displayHorizontalDrawingGridEvery w:val="0"/>
  <w:displayVerticalDrawingGridEvery w:val="0"/>
  <w:doNotUseMarginsForDrawingGridOrigin/>
  <w:noPunctuationKerning/>
  <w:characterSpacingControl w:val="doNotCompress"/>
  <w:hdrShapeDefaults>
    <o:shapedefaults v:ext="edit" spidmax="6145" fillcolor="none [3212]" strokecolor="none [3213]">
      <v:fill color="none [3212]"/>
      <v:stroke color="none [3213]"/>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03"/>
    <w:rsid w:val="00000203"/>
    <w:rsid w:val="000003F5"/>
    <w:rsid w:val="0000276D"/>
    <w:rsid w:val="00002A30"/>
    <w:rsid w:val="00004D6C"/>
    <w:rsid w:val="000051AC"/>
    <w:rsid w:val="00010516"/>
    <w:rsid w:val="00010D2D"/>
    <w:rsid w:val="0001549C"/>
    <w:rsid w:val="0001562F"/>
    <w:rsid w:val="0001677A"/>
    <w:rsid w:val="0002023B"/>
    <w:rsid w:val="00020812"/>
    <w:rsid w:val="00022673"/>
    <w:rsid w:val="000228AD"/>
    <w:rsid w:val="0002507B"/>
    <w:rsid w:val="00030717"/>
    <w:rsid w:val="00032ECF"/>
    <w:rsid w:val="000415AB"/>
    <w:rsid w:val="0004517C"/>
    <w:rsid w:val="00045AA5"/>
    <w:rsid w:val="00050C7D"/>
    <w:rsid w:val="00052BFB"/>
    <w:rsid w:val="00052EDA"/>
    <w:rsid w:val="00053C78"/>
    <w:rsid w:val="00056DE5"/>
    <w:rsid w:val="00062A0B"/>
    <w:rsid w:val="00065744"/>
    <w:rsid w:val="000708E1"/>
    <w:rsid w:val="00070960"/>
    <w:rsid w:val="00072FA5"/>
    <w:rsid w:val="00073D95"/>
    <w:rsid w:val="0007725E"/>
    <w:rsid w:val="00083FD9"/>
    <w:rsid w:val="00087FBF"/>
    <w:rsid w:val="00091150"/>
    <w:rsid w:val="0009415D"/>
    <w:rsid w:val="0009439E"/>
    <w:rsid w:val="000A04A1"/>
    <w:rsid w:val="000A1DDC"/>
    <w:rsid w:val="000A3D6F"/>
    <w:rsid w:val="000B17AF"/>
    <w:rsid w:val="000B2FC0"/>
    <w:rsid w:val="000C216A"/>
    <w:rsid w:val="000C3A96"/>
    <w:rsid w:val="000D1752"/>
    <w:rsid w:val="000D1B96"/>
    <w:rsid w:val="000D3A2D"/>
    <w:rsid w:val="000D4C14"/>
    <w:rsid w:val="000E3FC6"/>
    <w:rsid w:val="000E4BFD"/>
    <w:rsid w:val="000E6072"/>
    <w:rsid w:val="000E6288"/>
    <w:rsid w:val="000F5B58"/>
    <w:rsid w:val="000F5E21"/>
    <w:rsid w:val="000F7023"/>
    <w:rsid w:val="001011FC"/>
    <w:rsid w:val="00103A0C"/>
    <w:rsid w:val="0010462B"/>
    <w:rsid w:val="00110676"/>
    <w:rsid w:val="001112B1"/>
    <w:rsid w:val="0011183E"/>
    <w:rsid w:val="00112104"/>
    <w:rsid w:val="001155CD"/>
    <w:rsid w:val="00117372"/>
    <w:rsid w:val="00121A63"/>
    <w:rsid w:val="0012307E"/>
    <w:rsid w:val="00123EF7"/>
    <w:rsid w:val="00126D58"/>
    <w:rsid w:val="0012766C"/>
    <w:rsid w:val="001302FA"/>
    <w:rsid w:val="00130B3B"/>
    <w:rsid w:val="00132351"/>
    <w:rsid w:val="00133F5C"/>
    <w:rsid w:val="00137389"/>
    <w:rsid w:val="00137466"/>
    <w:rsid w:val="00140101"/>
    <w:rsid w:val="00142D56"/>
    <w:rsid w:val="001433D0"/>
    <w:rsid w:val="00143C0A"/>
    <w:rsid w:val="00144C28"/>
    <w:rsid w:val="001453EC"/>
    <w:rsid w:val="00146478"/>
    <w:rsid w:val="00152ED3"/>
    <w:rsid w:val="00162CE2"/>
    <w:rsid w:val="00163784"/>
    <w:rsid w:val="0017086E"/>
    <w:rsid w:val="00170EEB"/>
    <w:rsid w:val="00171CBB"/>
    <w:rsid w:val="00172047"/>
    <w:rsid w:val="0017249C"/>
    <w:rsid w:val="0017449F"/>
    <w:rsid w:val="0017498B"/>
    <w:rsid w:val="00174BC5"/>
    <w:rsid w:val="001767AC"/>
    <w:rsid w:val="00180E4F"/>
    <w:rsid w:val="0018570B"/>
    <w:rsid w:val="00185AB9"/>
    <w:rsid w:val="00193649"/>
    <w:rsid w:val="00196658"/>
    <w:rsid w:val="00197020"/>
    <w:rsid w:val="001A0616"/>
    <w:rsid w:val="001A248E"/>
    <w:rsid w:val="001A4306"/>
    <w:rsid w:val="001A4A33"/>
    <w:rsid w:val="001A5FF7"/>
    <w:rsid w:val="001A6B6A"/>
    <w:rsid w:val="001B30EC"/>
    <w:rsid w:val="001B45B1"/>
    <w:rsid w:val="001B4F50"/>
    <w:rsid w:val="001B5290"/>
    <w:rsid w:val="001B6801"/>
    <w:rsid w:val="001B7786"/>
    <w:rsid w:val="001C0293"/>
    <w:rsid w:val="001C0D16"/>
    <w:rsid w:val="001C55B2"/>
    <w:rsid w:val="001C7A1F"/>
    <w:rsid w:val="001D028E"/>
    <w:rsid w:val="001D4651"/>
    <w:rsid w:val="001D4724"/>
    <w:rsid w:val="001D6877"/>
    <w:rsid w:val="001E0790"/>
    <w:rsid w:val="001E0A40"/>
    <w:rsid w:val="001E10CB"/>
    <w:rsid w:val="001E1DB6"/>
    <w:rsid w:val="001E3778"/>
    <w:rsid w:val="001E5174"/>
    <w:rsid w:val="001E5791"/>
    <w:rsid w:val="001E60E3"/>
    <w:rsid w:val="001E6355"/>
    <w:rsid w:val="001E68E8"/>
    <w:rsid w:val="001E793B"/>
    <w:rsid w:val="001F4FD9"/>
    <w:rsid w:val="001F5F37"/>
    <w:rsid w:val="001F6326"/>
    <w:rsid w:val="002012DE"/>
    <w:rsid w:val="00202663"/>
    <w:rsid w:val="002034E7"/>
    <w:rsid w:val="002058ED"/>
    <w:rsid w:val="0021031F"/>
    <w:rsid w:val="00213707"/>
    <w:rsid w:val="00215D85"/>
    <w:rsid w:val="00217AE7"/>
    <w:rsid w:val="0022057D"/>
    <w:rsid w:val="00224674"/>
    <w:rsid w:val="002307CE"/>
    <w:rsid w:val="002314D1"/>
    <w:rsid w:val="00234DFA"/>
    <w:rsid w:val="00236797"/>
    <w:rsid w:val="002375CC"/>
    <w:rsid w:val="002401E5"/>
    <w:rsid w:val="00241AE6"/>
    <w:rsid w:val="00243047"/>
    <w:rsid w:val="00243CBB"/>
    <w:rsid w:val="002535A4"/>
    <w:rsid w:val="002537C4"/>
    <w:rsid w:val="00257963"/>
    <w:rsid w:val="00260A16"/>
    <w:rsid w:val="00262130"/>
    <w:rsid w:val="00263A83"/>
    <w:rsid w:val="00264EC1"/>
    <w:rsid w:val="0026527C"/>
    <w:rsid w:val="00267D0B"/>
    <w:rsid w:val="002730EC"/>
    <w:rsid w:val="002850DC"/>
    <w:rsid w:val="002858FB"/>
    <w:rsid w:val="00285B67"/>
    <w:rsid w:val="0029514F"/>
    <w:rsid w:val="00296640"/>
    <w:rsid w:val="00297850"/>
    <w:rsid w:val="002A6E51"/>
    <w:rsid w:val="002B2455"/>
    <w:rsid w:val="002C4FEC"/>
    <w:rsid w:val="002C6DE0"/>
    <w:rsid w:val="002C770F"/>
    <w:rsid w:val="002D24F3"/>
    <w:rsid w:val="002D40E3"/>
    <w:rsid w:val="002D4AEA"/>
    <w:rsid w:val="002D553D"/>
    <w:rsid w:val="002D5783"/>
    <w:rsid w:val="002D67DD"/>
    <w:rsid w:val="002D6C9E"/>
    <w:rsid w:val="002D712A"/>
    <w:rsid w:val="002D7F93"/>
    <w:rsid w:val="002E0490"/>
    <w:rsid w:val="002E0603"/>
    <w:rsid w:val="002E4724"/>
    <w:rsid w:val="002F129E"/>
    <w:rsid w:val="002F15FC"/>
    <w:rsid w:val="002F1731"/>
    <w:rsid w:val="002F3F00"/>
    <w:rsid w:val="002F48B2"/>
    <w:rsid w:val="002F54BE"/>
    <w:rsid w:val="0030082B"/>
    <w:rsid w:val="003030F0"/>
    <w:rsid w:val="00306D54"/>
    <w:rsid w:val="0030791E"/>
    <w:rsid w:val="0031377B"/>
    <w:rsid w:val="003141B1"/>
    <w:rsid w:val="0031593A"/>
    <w:rsid w:val="003171C1"/>
    <w:rsid w:val="003208E4"/>
    <w:rsid w:val="00321363"/>
    <w:rsid w:val="0032324B"/>
    <w:rsid w:val="00324C9A"/>
    <w:rsid w:val="00325821"/>
    <w:rsid w:val="00326B17"/>
    <w:rsid w:val="003271AC"/>
    <w:rsid w:val="00327879"/>
    <w:rsid w:val="003278D3"/>
    <w:rsid w:val="003311A5"/>
    <w:rsid w:val="00333612"/>
    <w:rsid w:val="0033385E"/>
    <w:rsid w:val="00337F2B"/>
    <w:rsid w:val="00341543"/>
    <w:rsid w:val="00341EC8"/>
    <w:rsid w:val="003440C6"/>
    <w:rsid w:val="003449DC"/>
    <w:rsid w:val="00344C5F"/>
    <w:rsid w:val="00346A44"/>
    <w:rsid w:val="003539F3"/>
    <w:rsid w:val="003543F2"/>
    <w:rsid w:val="00354DDC"/>
    <w:rsid w:val="003551FD"/>
    <w:rsid w:val="00356B21"/>
    <w:rsid w:val="0035779C"/>
    <w:rsid w:val="00365A19"/>
    <w:rsid w:val="00365CF4"/>
    <w:rsid w:val="00367212"/>
    <w:rsid w:val="00376EDE"/>
    <w:rsid w:val="0038211B"/>
    <w:rsid w:val="003878B8"/>
    <w:rsid w:val="003904DE"/>
    <w:rsid w:val="003914B9"/>
    <w:rsid w:val="00392586"/>
    <w:rsid w:val="00395117"/>
    <w:rsid w:val="00396282"/>
    <w:rsid w:val="00397520"/>
    <w:rsid w:val="003A223C"/>
    <w:rsid w:val="003A47B5"/>
    <w:rsid w:val="003B1174"/>
    <w:rsid w:val="003B14DD"/>
    <w:rsid w:val="003B52AA"/>
    <w:rsid w:val="003B7040"/>
    <w:rsid w:val="003B7433"/>
    <w:rsid w:val="003B7EF9"/>
    <w:rsid w:val="003C1660"/>
    <w:rsid w:val="003C3EC2"/>
    <w:rsid w:val="003C44F0"/>
    <w:rsid w:val="003C56E0"/>
    <w:rsid w:val="003C61B8"/>
    <w:rsid w:val="003C6B54"/>
    <w:rsid w:val="003C7294"/>
    <w:rsid w:val="003D02D3"/>
    <w:rsid w:val="003D0E99"/>
    <w:rsid w:val="003D1F01"/>
    <w:rsid w:val="003D439D"/>
    <w:rsid w:val="003D5838"/>
    <w:rsid w:val="003D63C8"/>
    <w:rsid w:val="003D7B17"/>
    <w:rsid w:val="003E02BD"/>
    <w:rsid w:val="003E0F13"/>
    <w:rsid w:val="003E3E6D"/>
    <w:rsid w:val="003E7BE2"/>
    <w:rsid w:val="003F6EC2"/>
    <w:rsid w:val="004007C3"/>
    <w:rsid w:val="004009CD"/>
    <w:rsid w:val="00403A8B"/>
    <w:rsid w:val="0040577D"/>
    <w:rsid w:val="0040593D"/>
    <w:rsid w:val="004072EA"/>
    <w:rsid w:val="00407A7D"/>
    <w:rsid w:val="004121C2"/>
    <w:rsid w:val="0041434B"/>
    <w:rsid w:val="00421287"/>
    <w:rsid w:val="00424283"/>
    <w:rsid w:val="004255E8"/>
    <w:rsid w:val="00430B78"/>
    <w:rsid w:val="00433902"/>
    <w:rsid w:val="00434753"/>
    <w:rsid w:val="004353BC"/>
    <w:rsid w:val="00435847"/>
    <w:rsid w:val="004359F0"/>
    <w:rsid w:val="00435B08"/>
    <w:rsid w:val="004405D6"/>
    <w:rsid w:val="00440DE4"/>
    <w:rsid w:val="00441293"/>
    <w:rsid w:val="00446D67"/>
    <w:rsid w:val="00450014"/>
    <w:rsid w:val="00450EF5"/>
    <w:rsid w:val="004534E8"/>
    <w:rsid w:val="004543FA"/>
    <w:rsid w:val="00457FE9"/>
    <w:rsid w:val="00461D88"/>
    <w:rsid w:val="00462AE5"/>
    <w:rsid w:val="0046409F"/>
    <w:rsid w:val="00465DC9"/>
    <w:rsid w:val="00471B6A"/>
    <w:rsid w:val="00472D13"/>
    <w:rsid w:val="0048195A"/>
    <w:rsid w:val="0048470F"/>
    <w:rsid w:val="004852BD"/>
    <w:rsid w:val="004855FD"/>
    <w:rsid w:val="00485CB9"/>
    <w:rsid w:val="00485F4F"/>
    <w:rsid w:val="00486B83"/>
    <w:rsid w:val="0049317A"/>
    <w:rsid w:val="00496B6E"/>
    <w:rsid w:val="00497C3F"/>
    <w:rsid w:val="004A0CAE"/>
    <w:rsid w:val="004A4A1D"/>
    <w:rsid w:val="004A6DC4"/>
    <w:rsid w:val="004B1318"/>
    <w:rsid w:val="004B2414"/>
    <w:rsid w:val="004B575C"/>
    <w:rsid w:val="004B6678"/>
    <w:rsid w:val="004B6BF9"/>
    <w:rsid w:val="004C016F"/>
    <w:rsid w:val="004C029F"/>
    <w:rsid w:val="004C2535"/>
    <w:rsid w:val="004C43D3"/>
    <w:rsid w:val="004D16AF"/>
    <w:rsid w:val="004D3DAB"/>
    <w:rsid w:val="004D6656"/>
    <w:rsid w:val="004E1134"/>
    <w:rsid w:val="004E3371"/>
    <w:rsid w:val="004E3AC8"/>
    <w:rsid w:val="004E4C74"/>
    <w:rsid w:val="004F0022"/>
    <w:rsid w:val="004F0296"/>
    <w:rsid w:val="004F117D"/>
    <w:rsid w:val="004F4426"/>
    <w:rsid w:val="004F66EC"/>
    <w:rsid w:val="00503087"/>
    <w:rsid w:val="00504609"/>
    <w:rsid w:val="005067A9"/>
    <w:rsid w:val="00514E82"/>
    <w:rsid w:val="0051791C"/>
    <w:rsid w:val="00520202"/>
    <w:rsid w:val="00520474"/>
    <w:rsid w:val="00522CBE"/>
    <w:rsid w:val="00533100"/>
    <w:rsid w:val="00535E5D"/>
    <w:rsid w:val="0053735A"/>
    <w:rsid w:val="005406F6"/>
    <w:rsid w:val="00545103"/>
    <w:rsid w:val="00546973"/>
    <w:rsid w:val="00552561"/>
    <w:rsid w:val="00552FA1"/>
    <w:rsid w:val="005540D7"/>
    <w:rsid w:val="00555CD8"/>
    <w:rsid w:val="00556346"/>
    <w:rsid w:val="00556F86"/>
    <w:rsid w:val="00562834"/>
    <w:rsid w:val="00563023"/>
    <w:rsid w:val="0056407D"/>
    <w:rsid w:val="00567530"/>
    <w:rsid w:val="005744B9"/>
    <w:rsid w:val="00576C8B"/>
    <w:rsid w:val="005771FC"/>
    <w:rsid w:val="00581264"/>
    <w:rsid w:val="00586A31"/>
    <w:rsid w:val="005912C8"/>
    <w:rsid w:val="00593052"/>
    <w:rsid w:val="00595746"/>
    <w:rsid w:val="00596E68"/>
    <w:rsid w:val="005A232C"/>
    <w:rsid w:val="005A2AE5"/>
    <w:rsid w:val="005A60EF"/>
    <w:rsid w:val="005A6492"/>
    <w:rsid w:val="005A66B6"/>
    <w:rsid w:val="005B09CE"/>
    <w:rsid w:val="005B2022"/>
    <w:rsid w:val="005B346E"/>
    <w:rsid w:val="005B382D"/>
    <w:rsid w:val="005B4187"/>
    <w:rsid w:val="005B44BF"/>
    <w:rsid w:val="005B6FB6"/>
    <w:rsid w:val="005C00E2"/>
    <w:rsid w:val="005C12EC"/>
    <w:rsid w:val="005C1930"/>
    <w:rsid w:val="005C1ABC"/>
    <w:rsid w:val="005C2F43"/>
    <w:rsid w:val="005D1F44"/>
    <w:rsid w:val="005D3652"/>
    <w:rsid w:val="005D5022"/>
    <w:rsid w:val="005D69C7"/>
    <w:rsid w:val="005D6F2A"/>
    <w:rsid w:val="005E3303"/>
    <w:rsid w:val="005E4A0F"/>
    <w:rsid w:val="005E4A7D"/>
    <w:rsid w:val="005E55EE"/>
    <w:rsid w:val="005E671F"/>
    <w:rsid w:val="005F0BFA"/>
    <w:rsid w:val="005F1132"/>
    <w:rsid w:val="005F4A70"/>
    <w:rsid w:val="005F6963"/>
    <w:rsid w:val="005F7753"/>
    <w:rsid w:val="006035EF"/>
    <w:rsid w:val="00606438"/>
    <w:rsid w:val="006065D8"/>
    <w:rsid w:val="006075CD"/>
    <w:rsid w:val="00610300"/>
    <w:rsid w:val="00610BAA"/>
    <w:rsid w:val="0061646C"/>
    <w:rsid w:val="006172C0"/>
    <w:rsid w:val="006229C4"/>
    <w:rsid w:val="0062428B"/>
    <w:rsid w:val="00624F7C"/>
    <w:rsid w:val="00625AB1"/>
    <w:rsid w:val="00626A7D"/>
    <w:rsid w:val="00635A70"/>
    <w:rsid w:val="00635E23"/>
    <w:rsid w:val="00636822"/>
    <w:rsid w:val="00642746"/>
    <w:rsid w:val="00643AAE"/>
    <w:rsid w:val="00645757"/>
    <w:rsid w:val="00647A72"/>
    <w:rsid w:val="006516F5"/>
    <w:rsid w:val="0065271F"/>
    <w:rsid w:val="00664399"/>
    <w:rsid w:val="00664FD1"/>
    <w:rsid w:val="00670F20"/>
    <w:rsid w:val="006718F2"/>
    <w:rsid w:val="00676B7D"/>
    <w:rsid w:val="006819B5"/>
    <w:rsid w:val="006845D2"/>
    <w:rsid w:val="0068472E"/>
    <w:rsid w:val="00685004"/>
    <w:rsid w:val="006853AE"/>
    <w:rsid w:val="00694D5C"/>
    <w:rsid w:val="006963E5"/>
    <w:rsid w:val="00697DB6"/>
    <w:rsid w:val="006A1867"/>
    <w:rsid w:val="006A18BA"/>
    <w:rsid w:val="006A22E0"/>
    <w:rsid w:val="006A3C55"/>
    <w:rsid w:val="006A4D1C"/>
    <w:rsid w:val="006A4EFD"/>
    <w:rsid w:val="006A545C"/>
    <w:rsid w:val="006B5F6B"/>
    <w:rsid w:val="006B6506"/>
    <w:rsid w:val="006B6C93"/>
    <w:rsid w:val="006B7292"/>
    <w:rsid w:val="006C05EC"/>
    <w:rsid w:val="006C1450"/>
    <w:rsid w:val="006C496B"/>
    <w:rsid w:val="006C6578"/>
    <w:rsid w:val="006C689D"/>
    <w:rsid w:val="006D0080"/>
    <w:rsid w:val="006D36C9"/>
    <w:rsid w:val="006D654F"/>
    <w:rsid w:val="006D6882"/>
    <w:rsid w:val="006E2434"/>
    <w:rsid w:val="006E5F9B"/>
    <w:rsid w:val="006F08EF"/>
    <w:rsid w:val="006F10E1"/>
    <w:rsid w:val="006F3338"/>
    <w:rsid w:val="006F4393"/>
    <w:rsid w:val="006F4D18"/>
    <w:rsid w:val="006F76D6"/>
    <w:rsid w:val="006F7A87"/>
    <w:rsid w:val="00701136"/>
    <w:rsid w:val="0070132B"/>
    <w:rsid w:val="00702199"/>
    <w:rsid w:val="00702AFE"/>
    <w:rsid w:val="00703BDB"/>
    <w:rsid w:val="00704890"/>
    <w:rsid w:val="00712B68"/>
    <w:rsid w:val="00714847"/>
    <w:rsid w:val="007159A1"/>
    <w:rsid w:val="00720BD8"/>
    <w:rsid w:val="00725B25"/>
    <w:rsid w:val="007263CA"/>
    <w:rsid w:val="0074202C"/>
    <w:rsid w:val="00742633"/>
    <w:rsid w:val="00742EE9"/>
    <w:rsid w:val="00742FC7"/>
    <w:rsid w:val="0074388B"/>
    <w:rsid w:val="00744B22"/>
    <w:rsid w:val="0074718B"/>
    <w:rsid w:val="007506BD"/>
    <w:rsid w:val="007508E6"/>
    <w:rsid w:val="007510DC"/>
    <w:rsid w:val="00751ED4"/>
    <w:rsid w:val="00754B22"/>
    <w:rsid w:val="00755E12"/>
    <w:rsid w:val="0075641E"/>
    <w:rsid w:val="007608FC"/>
    <w:rsid w:val="0076317A"/>
    <w:rsid w:val="00764CDB"/>
    <w:rsid w:val="0076779A"/>
    <w:rsid w:val="00771811"/>
    <w:rsid w:val="007779D0"/>
    <w:rsid w:val="007811B9"/>
    <w:rsid w:val="00782D11"/>
    <w:rsid w:val="0078313A"/>
    <w:rsid w:val="00783867"/>
    <w:rsid w:val="0078658B"/>
    <w:rsid w:val="00790344"/>
    <w:rsid w:val="007951DB"/>
    <w:rsid w:val="0079584C"/>
    <w:rsid w:val="007961C4"/>
    <w:rsid w:val="007A3701"/>
    <w:rsid w:val="007A7F4A"/>
    <w:rsid w:val="007B177D"/>
    <w:rsid w:val="007B608E"/>
    <w:rsid w:val="007B61BF"/>
    <w:rsid w:val="007B6B95"/>
    <w:rsid w:val="007B733E"/>
    <w:rsid w:val="007C368B"/>
    <w:rsid w:val="007C5E7B"/>
    <w:rsid w:val="007D1C98"/>
    <w:rsid w:val="007D1FD0"/>
    <w:rsid w:val="007D205E"/>
    <w:rsid w:val="007D53B7"/>
    <w:rsid w:val="007D7262"/>
    <w:rsid w:val="007E2224"/>
    <w:rsid w:val="007E23BC"/>
    <w:rsid w:val="007E368D"/>
    <w:rsid w:val="007F0E22"/>
    <w:rsid w:val="007F2F6E"/>
    <w:rsid w:val="007F44C8"/>
    <w:rsid w:val="007F62F4"/>
    <w:rsid w:val="007F75CA"/>
    <w:rsid w:val="008017FC"/>
    <w:rsid w:val="008041A4"/>
    <w:rsid w:val="008131D5"/>
    <w:rsid w:val="0081330A"/>
    <w:rsid w:val="0081582E"/>
    <w:rsid w:val="00816571"/>
    <w:rsid w:val="00821BAA"/>
    <w:rsid w:val="00822E4D"/>
    <w:rsid w:val="008233EC"/>
    <w:rsid w:val="0083145B"/>
    <w:rsid w:val="00832EE7"/>
    <w:rsid w:val="0083325D"/>
    <w:rsid w:val="00833694"/>
    <w:rsid w:val="00833D04"/>
    <w:rsid w:val="0083435A"/>
    <w:rsid w:val="008357A3"/>
    <w:rsid w:val="00845ED1"/>
    <w:rsid w:val="0084735D"/>
    <w:rsid w:val="008478C6"/>
    <w:rsid w:val="00847EF4"/>
    <w:rsid w:val="00851665"/>
    <w:rsid w:val="00851B19"/>
    <w:rsid w:val="00853BE3"/>
    <w:rsid w:val="008544BC"/>
    <w:rsid w:val="00862BAD"/>
    <w:rsid w:val="00863474"/>
    <w:rsid w:val="0086467F"/>
    <w:rsid w:val="00870139"/>
    <w:rsid w:val="0087039C"/>
    <w:rsid w:val="0087399A"/>
    <w:rsid w:val="00874B81"/>
    <w:rsid w:val="00884336"/>
    <w:rsid w:val="008852EC"/>
    <w:rsid w:val="0088598C"/>
    <w:rsid w:val="00885DFD"/>
    <w:rsid w:val="00892731"/>
    <w:rsid w:val="0089604C"/>
    <w:rsid w:val="00896388"/>
    <w:rsid w:val="008A2E4B"/>
    <w:rsid w:val="008B1511"/>
    <w:rsid w:val="008B18F6"/>
    <w:rsid w:val="008B254C"/>
    <w:rsid w:val="008B31D2"/>
    <w:rsid w:val="008B5ACC"/>
    <w:rsid w:val="008B5B09"/>
    <w:rsid w:val="008B5C2F"/>
    <w:rsid w:val="008B6157"/>
    <w:rsid w:val="008B6E75"/>
    <w:rsid w:val="008C1AA6"/>
    <w:rsid w:val="008C68FC"/>
    <w:rsid w:val="008C71AD"/>
    <w:rsid w:val="008C789D"/>
    <w:rsid w:val="008D0CF3"/>
    <w:rsid w:val="008D11CD"/>
    <w:rsid w:val="008D219C"/>
    <w:rsid w:val="008D3C9D"/>
    <w:rsid w:val="008D3F72"/>
    <w:rsid w:val="008D7248"/>
    <w:rsid w:val="008D77CC"/>
    <w:rsid w:val="008E151A"/>
    <w:rsid w:val="008E31E2"/>
    <w:rsid w:val="008F1731"/>
    <w:rsid w:val="008F3D39"/>
    <w:rsid w:val="008F5D5D"/>
    <w:rsid w:val="008F64D6"/>
    <w:rsid w:val="0090007F"/>
    <w:rsid w:val="00900BAB"/>
    <w:rsid w:val="0090168F"/>
    <w:rsid w:val="00902530"/>
    <w:rsid w:val="00910251"/>
    <w:rsid w:val="00911B25"/>
    <w:rsid w:val="00911DED"/>
    <w:rsid w:val="00912A64"/>
    <w:rsid w:val="009149E0"/>
    <w:rsid w:val="0091585B"/>
    <w:rsid w:val="00921F61"/>
    <w:rsid w:val="00922CC0"/>
    <w:rsid w:val="00925C01"/>
    <w:rsid w:val="009336D3"/>
    <w:rsid w:val="00935F0C"/>
    <w:rsid w:val="009401D9"/>
    <w:rsid w:val="00940E7F"/>
    <w:rsid w:val="00940FA3"/>
    <w:rsid w:val="009434B3"/>
    <w:rsid w:val="009437D2"/>
    <w:rsid w:val="00946637"/>
    <w:rsid w:val="00946816"/>
    <w:rsid w:val="00947AD7"/>
    <w:rsid w:val="00950A08"/>
    <w:rsid w:val="009541F6"/>
    <w:rsid w:val="0096152D"/>
    <w:rsid w:val="00961C7F"/>
    <w:rsid w:val="00965E0D"/>
    <w:rsid w:val="009662A0"/>
    <w:rsid w:val="00970410"/>
    <w:rsid w:val="0097075D"/>
    <w:rsid w:val="00970C64"/>
    <w:rsid w:val="00971367"/>
    <w:rsid w:val="00971A7A"/>
    <w:rsid w:val="00975A14"/>
    <w:rsid w:val="00976D40"/>
    <w:rsid w:val="00991343"/>
    <w:rsid w:val="00995D02"/>
    <w:rsid w:val="00996629"/>
    <w:rsid w:val="009967F7"/>
    <w:rsid w:val="009A4652"/>
    <w:rsid w:val="009A4957"/>
    <w:rsid w:val="009A7E94"/>
    <w:rsid w:val="009B355A"/>
    <w:rsid w:val="009B5B53"/>
    <w:rsid w:val="009B5DB9"/>
    <w:rsid w:val="009B7506"/>
    <w:rsid w:val="009C3379"/>
    <w:rsid w:val="009C5612"/>
    <w:rsid w:val="009C6CF8"/>
    <w:rsid w:val="009C7BDE"/>
    <w:rsid w:val="009C7BFB"/>
    <w:rsid w:val="009D03FC"/>
    <w:rsid w:val="009D3886"/>
    <w:rsid w:val="009D3C46"/>
    <w:rsid w:val="009D5836"/>
    <w:rsid w:val="009E49B0"/>
    <w:rsid w:val="009E606E"/>
    <w:rsid w:val="009E7CAF"/>
    <w:rsid w:val="009F7C3A"/>
    <w:rsid w:val="00A0011C"/>
    <w:rsid w:val="00A0170D"/>
    <w:rsid w:val="00A0381C"/>
    <w:rsid w:val="00A03AD0"/>
    <w:rsid w:val="00A06978"/>
    <w:rsid w:val="00A154AC"/>
    <w:rsid w:val="00A16513"/>
    <w:rsid w:val="00A204C0"/>
    <w:rsid w:val="00A20855"/>
    <w:rsid w:val="00A20E77"/>
    <w:rsid w:val="00A25E05"/>
    <w:rsid w:val="00A27B88"/>
    <w:rsid w:val="00A3160B"/>
    <w:rsid w:val="00A31C13"/>
    <w:rsid w:val="00A32818"/>
    <w:rsid w:val="00A3671B"/>
    <w:rsid w:val="00A377CF"/>
    <w:rsid w:val="00A402ED"/>
    <w:rsid w:val="00A408D6"/>
    <w:rsid w:val="00A50E08"/>
    <w:rsid w:val="00A51149"/>
    <w:rsid w:val="00A54E69"/>
    <w:rsid w:val="00A65285"/>
    <w:rsid w:val="00A67A65"/>
    <w:rsid w:val="00A75DD6"/>
    <w:rsid w:val="00A76842"/>
    <w:rsid w:val="00A77B0E"/>
    <w:rsid w:val="00A77B6B"/>
    <w:rsid w:val="00A77C1D"/>
    <w:rsid w:val="00A81317"/>
    <w:rsid w:val="00A834B1"/>
    <w:rsid w:val="00A85409"/>
    <w:rsid w:val="00A871BE"/>
    <w:rsid w:val="00A907B4"/>
    <w:rsid w:val="00A907E1"/>
    <w:rsid w:val="00A911D3"/>
    <w:rsid w:val="00A94EE4"/>
    <w:rsid w:val="00A96BE3"/>
    <w:rsid w:val="00AA12D0"/>
    <w:rsid w:val="00AA142B"/>
    <w:rsid w:val="00AA1AF7"/>
    <w:rsid w:val="00AA254A"/>
    <w:rsid w:val="00AA31EA"/>
    <w:rsid w:val="00AA56F5"/>
    <w:rsid w:val="00AA6655"/>
    <w:rsid w:val="00AB0C67"/>
    <w:rsid w:val="00AB25CC"/>
    <w:rsid w:val="00AB3527"/>
    <w:rsid w:val="00AB4BB6"/>
    <w:rsid w:val="00AB4F7C"/>
    <w:rsid w:val="00AB6966"/>
    <w:rsid w:val="00AB7181"/>
    <w:rsid w:val="00AC00B9"/>
    <w:rsid w:val="00AC023A"/>
    <w:rsid w:val="00AC0618"/>
    <w:rsid w:val="00AC0F2E"/>
    <w:rsid w:val="00AC2B00"/>
    <w:rsid w:val="00AC34AE"/>
    <w:rsid w:val="00AC35F6"/>
    <w:rsid w:val="00AC3B80"/>
    <w:rsid w:val="00AC4F93"/>
    <w:rsid w:val="00AC604E"/>
    <w:rsid w:val="00AC6D9C"/>
    <w:rsid w:val="00AC7FC0"/>
    <w:rsid w:val="00AD033F"/>
    <w:rsid w:val="00AD57FB"/>
    <w:rsid w:val="00AD5DC3"/>
    <w:rsid w:val="00AD5F1B"/>
    <w:rsid w:val="00AD6689"/>
    <w:rsid w:val="00AD6C84"/>
    <w:rsid w:val="00AE0B7A"/>
    <w:rsid w:val="00AE38AD"/>
    <w:rsid w:val="00AE3965"/>
    <w:rsid w:val="00AE3D13"/>
    <w:rsid w:val="00AE60DC"/>
    <w:rsid w:val="00AE6687"/>
    <w:rsid w:val="00AE6C49"/>
    <w:rsid w:val="00AE7860"/>
    <w:rsid w:val="00AF016A"/>
    <w:rsid w:val="00AF2525"/>
    <w:rsid w:val="00AF39EE"/>
    <w:rsid w:val="00AF3CE9"/>
    <w:rsid w:val="00AF5300"/>
    <w:rsid w:val="00AF7CBB"/>
    <w:rsid w:val="00B0037C"/>
    <w:rsid w:val="00B033C7"/>
    <w:rsid w:val="00B03822"/>
    <w:rsid w:val="00B053DF"/>
    <w:rsid w:val="00B05617"/>
    <w:rsid w:val="00B064C5"/>
    <w:rsid w:val="00B07078"/>
    <w:rsid w:val="00B07E09"/>
    <w:rsid w:val="00B11F67"/>
    <w:rsid w:val="00B140A5"/>
    <w:rsid w:val="00B16657"/>
    <w:rsid w:val="00B20542"/>
    <w:rsid w:val="00B210FE"/>
    <w:rsid w:val="00B22C3A"/>
    <w:rsid w:val="00B270CB"/>
    <w:rsid w:val="00B32153"/>
    <w:rsid w:val="00B33B42"/>
    <w:rsid w:val="00B35886"/>
    <w:rsid w:val="00B36ACF"/>
    <w:rsid w:val="00B3795B"/>
    <w:rsid w:val="00B442C4"/>
    <w:rsid w:val="00B45418"/>
    <w:rsid w:val="00B46FCD"/>
    <w:rsid w:val="00B473DA"/>
    <w:rsid w:val="00B5000F"/>
    <w:rsid w:val="00B54876"/>
    <w:rsid w:val="00B57E7E"/>
    <w:rsid w:val="00B6359F"/>
    <w:rsid w:val="00B64025"/>
    <w:rsid w:val="00B64CCE"/>
    <w:rsid w:val="00B65DE4"/>
    <w:rsid w:val="00B678A5"/>
    <w:rsid w:val="00B70DA9"/>
    <w:rsid w:val="00B72D81"/>
    <w:rsid w:val="00B7667A"/>
    <w:rsid w:val="00B8141B"/>
    <w:rsid w:val="00B81558"/>
    <w:rsid w:val="00B819BD"/>
    <w:rsid w:val="00B8265F"/>
    <w:rsid w:val="00B8503D"/>
    <w:rsid w:val="00B852E0"/>
    <w:rsid w:val="00B86BF9"/>
    <w:rsid w:val="00B9010E"/>
    <w:rsid w:val="00B92AF0"/>
    <w:rsid w:val="00B93964"/>
    <w:rsid w:val="00B95273"/>
    <w:rsid w:val="00B9527E"/>
    <w:rsid w:val="00BA0172"/>
    <w:rsid w:val="00BA0CCC"/>
    <w:rsid w:val="00BA109A"/>
    <w:rsid w:val="00BA11D7"/>
    <w:rsid w:val="00BA19DF"/>
    <w:rsid w:val="00BA2F89"/>
    <w:rsid w:val="00BB3086"/>
    <w:rsid w:val="00BB41FD"/>
    <w:rsid w:val="00BB502D"/>
    <w:rsid w:val="00BC0E99"/>
    <w:rsid w:val="00BC2B49"/>
    <w:rsid w:val="00BC3C5B"/>
    <w:rsid w:val="00BC7E7B"/>
    <w:rsid w:val="00BD4F27"/>
    <w:rsid w:val="00BD5A9D"/>
    <w:rsid w:val="00BD6333"/>
    <w:rsid w:val="00BE269C"/>
    <w:rsid w:val="00BE5172"/>
    <w:rsid w:val="00BE5A1F"/>
    <w:rsid w:val="00BE5BF2"/>
    <w:rsid w:val="00BE7A24"/>
    <w:rsid w:val="00BF1A14"/>
    <w:rsid w:val="00BF53DB"/>
    <w:rsid w:val="00BF5596"/>
    <w:rsid w:val="00C0531D"/>
    <w:rsid w:val="00C06E9D"/>
    <w:rsid w:val="00C14D69"/>
    <w:rsid w:val="00C17E85"/>
    <w:rsid w:val="00C24A9C"/>
    <w:rsid w:val="00C24BD3"/>
    <w:rsid w:val="00C26562"/>
    <w:rsid w:val="00C2715B"/>
    <w:rsid w:val="00C27D43"/>
    <w:rsid w:val="00C3555D"/>
    <w:rsid w:val="00C40244"/>
    <w:rsid w:val="00C42205"/>
    <w:rsid w:val="00C42527"/>
    <w:rsid w:val="00C42835"/>
    <w:rsid w:val="00C436F1"/>
    <w:rsid w:val="00C464FA"/>
    <w:rsid w:val="00C466E2"/>
    <w:rsid w:val="00C50052"/>
    <w:rsid w:val="00C51938"/>
    <w:rsid w:val="00C5264F"/>
    <w:rsid w:val="00C55B06"/>
    <w:rsid w:val="00C63536"/>
    <w:rsid w:val="00C65B8A"/>
    <w:rsid w:val="00C66174"/>
    <w:rsid w:val="00C6641F"/>
    <w:rsid w:val="00C67077"/>
    <w:rsid w:val="00C70A33"/>
    <w:rsid w:val="00C82FC0"/>
    <w:rsid w:val="00C8328A"/>
    <w:rsid w:val="00C842CC"/>
    <w:rsid w:val="00C869D0"/>
    <w:rsid w:val="00C93C92"/>
    <w:rsid w:val="00C95D2B"/>
    <w:rsid w:val="00C970EF"/>
    <w:rsid w:val="00CA1B66"/>
    <w:rsid w:val="00CA24A7"/>
    <w:rsid w:val="00CA2C76"/>
    <w:rsid w:val="00CA5979"/>
    <w:rsid w:val="00CB0299"/>
    <w:rsid w:val="00CB1ED4"/>
    <w:rsid w:val="00CB3B32"/>
    <w:rsid w:val="00CB584C"/>
    <w:rsid w:val="00CB766F"/>
    <w:rsid w:val="00CC2842"/>
    <w:rsid w:val="00CC33F7"/>
    <w:rsid w:val="00CC4156"/>
    <w:rsid w:val="00CC5F07"/>
    <w:rsid w:val="00CC67ED"/>
    <w:rsid w:val="00CC71F9"/>
    <w:rsid w:val="00CD340D"/>
    <w:rsid w:val="00CD4B78"/>
    <w:rsid w:val="00CD6C50"/>
    <w:rsid w:val="00CD7850"/>
    <w:rsid w:val="00CD7C91"/>
    <w:rsid w:val="00CE1D7A"/>
    <w:rsid w:val="00CE4E6D"/>
    <w:rsid w:val="00CF2ADC"/>
    <w:rsid w:val="00CF3BE3"/>
    <w:rsid w:val="00CF3DDC"/>
    <w:rsid w:val="00CF435E"/>
    <w:rsid w:val="00D0079C"/>
    <w:rsid w:val="00D0091D"/>
    <w:rsid w:val="00D013E5"/>
    <w:rsid w:val="00D0549D"/>
    <w:rsid w:val="00D060AC"/>
    <w:rsid w:val="00D10229"/>
    <w:rsid w:val="00D12A09"/>
    <w:rsid w:val="00D12C38"/>
    <w:rsid w:val="00D15AAB"/>
    <w:rsid w:val="00D16010"/>
    <w:rsid w:val="00D23F27"/>
    <w:rsid w:val="00D2768D"/>
    <w:rsid w:val="00D303D1"/>
    <w:rsid w:val="00D30FCF"/>
    <w:rsid w:val="00D313E6"/>
    <w:rsid w:val="00D43861"/>
    <w:rsid w:val="00D46535"/>
    <w:rsid w:val="00D5056B"/>
    <w:rsid w:val="00D52D9D"/>
    <w:rsid w:val="00D55307"/>
    <w:rsid w:val="00D55A4D"/>
    <w:rsid w:val="00D57372"/>
    <w:rsid w:val="00D57EEA"/>
    <w:rsid w:val="00D60437"/>
    <w:rsid w:val="00D60D37"/>
    <w:rsid w:val="00D6210D"/>
    <w:rsid w:val="00D65691"/>
    <w:rsid w:val="00D70AE6"/>
    <w:rsid w:val="00D70EEE"/>
    <w:rsid w:val="00D711FA"/>
    <w:rsid w:val="00D75490"/>
    <w:rsid w:val="00D7615A"/>
    <w:rsid w:val="00D8060F"/>
    <w:rsid w:val="00D8642B"/>
    <w:rsid w:val="00D86C35"/>
    <w:rsid w:val="00D924A5"/>
    <w:rsid w:val="00D939EE"/>
    <w:rsid w:val="00D94229"/>
    <w:rsid w:val="00D9579A"/>
    <w:rsid w:val="00DA49EE"/>
    <w:rsid w:val="00DA4E06"/>
    <w:rsid w:val="00DA786E"/>
    <w:rsid w:val="00DB0DC6"/>
    <w:rsid w:val="00DB5686"/>
    <w:rsid w:val="00DC1C06"/>
    <w:rsid w:val="00DC21CD"/>
    <w:rsid w:val="00DC2603"/>
    <w:rsid w:val="00DC3DB7"/>
    <w:rsid w:val="00DC6BC7"/>
    <w:rsid w:val="00DD245A"/>
    <w:rsid w:val="00DD3CA4"/>
    <w:rsid w:val="00DD3D21"/>
    <w:rsid w:val="00DD627D"/>
    <w:rsid w:val="00DE1178"/>
    <w:rsid w:val="00DE12ED"/>
    <w:rsid w:val="00DE2110"/>
    <w:rsid w:val="00DE4B2C"/>
    <w:rsid w:val="00DE55EB"/>
    <w:rsid w:val="00DE62B9"/>
    <w:rsid w:val="00DE63DD"/>
    <w:rsid w:val="00DF0073"/>
    <w:rsid w:val="00E05738"/>
    <w:rsid w:val="00E0613F"/>
    <w:rsid w:val="00E0653B"/>
    <w:rsid w:val="00E06A29"/>
    <w:rsid w:val="00E10514"/>
    <w:rsid w:val="00E10E39"/>
    <w:rsid w:val="00E15DA2"/>
    <w:rsid w:val="00E169B1"/>
    <w:rsid w:val="00E16A12"/>
    <w:rsid w:val="00E17A1E"/>
    <w:rsid w:val="00E217F9"/>
    <w:rsid w:val="00E23419"/>
    <w:rsid w:val="00E241F4"/>
    <w:rsid w:val="00E25988"/>
    <w:rsid w:val="00E25F7A"/>
    <w:rsid w:val="00E302EB"/>
    <w:rsid w:val="00E332B5"/>
    <w:rsid w:val="00E34E26"/>
    <w:rsid w:val="00E41313"/>
    <w:rsid w:val="00E43B97"/>
    <w:rsid w:val="00E43CF1"/>
    <w:rsid w:val="00E47441"/>
    <w:rsid w:val="00E507EC"/>
    <w:rsid w:val="00E51A92"/>
    <w:rsid w:val="00E533B6"/>
    <w:rsid w:val="00E576B5"/>
    <w:rsid w:val="00E63C48"/>
    <w:rsid w:val="00E708E8"/>
    <w:rsid w:val="00E70A6F"/>
    <w:rsid w:val="00E7569B"/>
    <w:rsid w:val="00E76142"/>
    <w:rsid w:val="00E8018A"/>
    <w:rsid w:val="00E81205"/>
    <w:rsid w:val="00E8254F"/>
    <w:rsid w:val="00E85AD2"/>
    <w:rsid w:val="00E87848"/>
    <w:rsid w:val="00E87E97"/>
    <w:rsid w:val="00E92131"/>
    <w:rsid w:val="00E96CA0"/>
    <w:rsid w:val="00E97CE5"/>
    <w:rsid w:val="00EA053D"/>
    <w:rsid w:val="00EA071E"/>
    <w:rsid w:val="00EA1B39"/>
    <w:rsid w:val="00EA4BBE"/>
    <w:rsid w:val="00EA5505"/>
    <w:rsid w:val="00EA6561"/>
    <w:rsid w:val="00EA6AB4"/>
    <w:rsid w:val="00EB124A"/>
    <w:rsid w:val="00EB608B"/>
    <w:rsid w:val="00EC022C"/>
    <w:rsid w:val="00EC1623"/>
    <w:rsid w:val="00EC16E6"/>
    <w:rsid w:val="00EC2DE3"/>
    <w:rsid w:val="00EC47B2"/>
    <w:rsid w:val="00EC6460"/>
    <w:rsid w:val="00EC71D0"/>
    <w:rsid w:val="00ED0051"/>
    <w:rsid w:val="00ED102D"/>
    <w:rsid w:val="00ED1A74"/>
    <w:rsid w:val="00ED31B7"/>
    <w:rsid w:val="00ED487A"/>
    <w:rsid w:val="00ED603C"/>
    <w:rsid w:val="00ED79F7"/>
    <w:rsid w:val="00EE1590"/>
    <w:rsid w:val="00EE2684"/>
    <w:rsid w:val="00EE37B9"/>
    <w:rsid w:val="00EE5508"/>
    <w:rsid w:val="00EE5F86"/>
    <w:rsid w:val="00EE6553"/>
    <w:rsid w:val="00EE6D14"/>
    <w:rsid w:val="00EE6EF6"/>
    <w:rsid w:val="00EE6F88"/>
    <w:rsid w:val="00EF050C"/>
    <w:rsid w:val="00EF1A29"/>
    <w:rsid w:val="00F038D9"/>
    <w:rsid w:val="00F1192D"/>
    <w:rsid w:val="00F122FA"/>
    <w:rsid w:val="00F14FA6"/>
    <w:rsid w:val="00F150F7"/>
    <w:rsid w:val="00F15D87"/>
    <w:rsid w:val="00F166C9"/>
    <w:rsid w:val="00F16FF0"/>
    <w:rsid w:val="00F20628"/>
    <w:rsid w:val="00F234C6"/>
    <w:rsid w:val="00F2439D"/>
    <w:rsid w:val="00F24EF1"/>
    <w:rsid w:val="00F27C57"/>
    <w:rsid w:val="00F32B2C"/>
    <w:rsid w:val="00F33856"/>
    <w:rsid w:val="00F36CAA"/>
    <w:rsid w:val="00F4162B"/>
    <w:rsid w:val="00F41BE8"/>
    <w:rsid w:val="00F43969"/>
    <w:rsid w:val="00F44B5B"/>
    <w:rsid w:val="00F45522"/>
    <w:rsid w:val="00F473F0"/>
    <w:rsid w:val="00F5087F"/>
    <w:rsid w:val="00F53D80"/>
    <w:rsid w:val="00F544C4"/>
    <w:rsid w:val="00F553C9"/>
    <w:rsid w:val="00F563BF"/>
    <w:rsid w:val="00F57C00"/>
    <w:rsid w:val="00F60A40"/>
    <w:rsid w:val="00F60E3F"/>
    <w:rsid w:val="00F62236"/>
    <w:rsid w:val="00F63DF6"/>
    <w:rsid w:val="00F705B0"/>
    <w:rsid w:val="00F71935"/>
    <w:rsid w:val="00F73F96"/>
    <w:rsid w:val="00F743D4"/>
    <w:rsid w:val="00F74D5A"/>
    <w:rsid w:val="00F8248C"/>
    <w:rsid w:val="00F8306B"/>
    <w:rsid w:val="00F836B7"/>
    <w:rsid w:val="00F85774"/>
    <w:rsid w:val="00F878C7"/>
    <w:rsid w:val="00F93867"/>
    <w:rsid w:val="00F95C1C"/>
    <w:rsid w:val="00F9664D"/>
    <w:rsid w:val="00FA2A5F"/>
    <w:rsid w:val="00FA72CF"/>
    <w:rsid w:val="00FB0E1A"/>
    <w:rsid w:val="00FB12BD"/>
    <w:rsid w:val="00FB2B37"/>
    <w:rsid w:val="00FB5624"/>
    <w:rsid w:val="00FB61BF"/>
    <w:rsid w:val="00FB6991"/>
    <w:rsid w:val="00FB6C82"/>
    <w:rsid w:val="00FB6EF9"/>
    <w:rsid w:val="00FC0137"/>
    <w:rsid w:val="00FC2264"/>
    <w:rsid w:val="00FC2C74"/>
    <w:rsid w:val="00FC3FB4"/>
    <w:rsid w:val="00FC63A5"/>
    <w:rsid w:val="00FD0062"/>
    <w:rsid w:val="00FD4451"/>
    <w:rsid w:val="00FD471B"/>
    <w:rsid w:val="00FD6317"/>
    <w:rsid w:val="00FD684A"/>
    <w:rsid w:val="00FD7481"/>
    <w:rsid w:val="00FD7E82"/>
    <w:rsid w:val="00FE3962"/>
    <w:rsid w:val="00FE43EE"/>
    <w:rsid w:val="00FE7DB3"/>
    <w:rsid w:val="00FF4627"/>
    <w:rsid w:val="00FF496C"/>
    <w:rsid w:val="00FF4C1D"/>
    <w:rsid w:val="00FF4F2C"/>
    <w:rsid w:val="00FF79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none [3212]" strokecolor="none [3213]">
      <v:fill color="none [3212]"/>
      <v:stroke color="none [3213]"/>
      <v:textbox inset="0,0,0,0"/>
    </o:shapedefaults>
    <o:shapelayout v:ext="edit">
      <o:idmap v:ext="edit" data="1"/>
    </o:shapelayout>
  </w:shapeDefaults>
  <w:decimalSymbol w:val=","/>
  <w:listSeparator w:val=";"/>
  <w14:docId w14:val="1EDA42E3"/>
  <w15:docId w15:val="{21406B16-E395-46D0-BAD2-8A6C5A96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pPr>
        <w:ind w:left="714" w:hanging="357"/>
      </w:pPr>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20855"/>
    <w:rPr>
      <w:rFonts w:ascii="Helvetica" w:hAnsi="Helvetica"/>
      <w:kern w:val="18"/>
      <w:sz w:val="21"/>
    </w:rPr>
  </w:style>
  <w:style w:type="paragraph" w:styleId="berschrift1">
    <w:name w:val="heading 1"/>
    <w:aliases w:val="Beitragstitel"/>
    <w:basedOn w:val="Standard"/>
    <w:next w:val="Standard"/>
    <w:link w:val="berschrift1Zchn"/>
    <w:qFormat/>
    <w:rsid w:val="003539F3"/>
    <w:pPr>
      <w:keepNext/>
      <w:keepLines/>
      <w:numPr>
        <w:numId w:val="1"/>
      </w:numPr>
      <w:spacing w:line="320" w:lineRule="exact"/>
      <w:ind w:left="0" w:firstLine="0"/>
      <w:outlineLvl w:val="0"/>
    </w:pPr>
    <w:rPr>
      <w:b/>
      <w:sz w:val="28"/>
    </w:rPr>
  </w:style>
  <w:style w:type="paragraph" w:styleId="berschrift2">
    <w:name w:val="heading 2"/>
    <w:aliases w:val="Materialtitel+Nr"/>
    <w:basedOn w:val="Standard"/>
    <w:next w:val="Standard"/>
    <w:qFormat/>
    <w:rsid w:val="003539F3"/>
    <w:pPr>
      <w:keepNext/>
      <w:keepLines/>
      <w:spacing w:before="360" w:after="240" w:line="274" w:lineRule="exact"/>
      <w:outlineLvl w:val="1"/>
    </w:pPr>
    <w:rPr>
      <w:b/>
      <w:sz w:val="24"/>
    </w:rPr>
  </w:style>
  <w:style w:type="paragraph" w:styleId="berschrift3">
    <w:name w:val="heading 3"/>
    <w:aliases w:val="TheorieZwiTi_Hinweise"/>
    <w:basedOn w:val="Standard"/>
    <w:next w:val="Standard"/>
    <w:qFormat/>
    <w:rsid w:val="003539F3"/>
    <w:pPr>
      <w:keepNext/>
      <w:keepLines/>
      <w:suppressAutoHyphens/>
      <w:spacing w:before="360" w:after="200" w:line="274" w:lineRule="exact"/>
      <w:outlineLvl w:val="2"/>
    </w:pPr>
    <w:rPr>
      <w:i/>
      <w:sz w:val="24"/>
    </w:rPr>
  </w:style>
  <w:style w:type="paragraph" w:styleId="berschrift4">
    <w:name w:val="heading 4"/>
    <w:aliases w:val="Zeitungstext-Überschrift"/>
    <w:basedOn w:val="Standard"/>
    <w:next w:val="Standard"/>
    <w:qFormat/>
    <w:rsid w:val="003539F3"/>
    <w:pPr>
      <w:keepNext/>
      <w:keepLines/>
      <w:spacing w:before="360" w:after="240"/>
      <w:outlineLvl w:val="3"/>
    </w:pPr>
    <w:rPr>
      <w:b/>
    </w:rPr>
  </w:style>
  <w:style w:type="paragraph" w:styleId="berschrift5">
    <w:name w:val="heading 5"/>
    <w:aliases w:val="Fremdtext-Überschrift"/>
    <w:basedOn w:val="Standard"/>
    <w:next w:val="Standard"/>
    <w:qFormat/>
    <w:rsid w:val="003539F3"/>
    <w:pPr>
      <w:spacing w:before="240" w:after="60"/>
      <w:outlineLvl w:val="4"/>
    </w:pPr>
    <w:rPr>
      <w:b/>
      <w:bCs/>
      <w:i/>
      <w:iCs/>
      <w:sz w:val="26"/>
      <w:szCs w:val="26"/>
    </w:rPr>
  </w:style>
  <w:style w:type="paragraph" w:styleId="berschrift6">
    <w:name w:val="heading 6"/>
    <w:aliases w:val="Übersichtstitel"/>
    <w:basedOn w:val="Standard"/>
    <w:next w:val="Standard"/>
    <w:qFormat/>
    <w:rsid w:val="0017249C"/>
    <w:pPr>
      <w:keepNext/>
      <w:spacing w:before="360" w:after="200"/>
      <w:outlineLvl w:val="5"/>
    </w:pPr>
    <w:rPr>
      <w:i/>
    </w:rPr>
  </w:style>
  <w:style w:type="paragraph" w:styleId="berschrift7">
    <w:name w:val="heading 7"/>
    <w:basedOn w:val="Standard"/>
    <w:next w:val="Standard"/>
    <w:link w:val="berschrift7Zchn"/>
    <w:qFormat/>
    <w:rsid w:val="003539F3"/>
    <w:pPr>
      <w:keepNext/>
      <w:outlineLvl w:val="6"/>
    </w:pPr>
    <w:rPr>
      <w:rFonts w:ascii="Times New Roman" w:hAnsi="Times New Roman"/>
      <w:b/>
      <w:sz w:val="24"/>
    </w:rPr>
  </w:style>
  <w:style w:type="paragraph" w:styleId="berschrift8">
    <w:name w:val="heading 8"/>
    <w:basedOn w:val="Standard"/>
    <w:next w:val="Standard"/>
    <w:qFormat/>
    <w:rsid w:val="003539F3"/>
    <w:pPr>
      <w:keepNext/>
      <w:pBdr>
        <w:top w:val="single" w:sz="4" w:space="1" w:color="auto"/>
        <w:left w:val="single" w:sz="4" w:space="4" w:color="auto"/>
        <w:bottom w:val="single" w:sz="4" w:space="1" w:color="auto"/>
        <w:right w:val="single" w:sz="4" w:space="4" w:color="auto"/>
      </w:pBdr>
      <w:outlineLvl w:val="7"/>
    </w:pPr>
    <w:rPr>
      <w:rFonts w:ascii="Times New Roman" w:hAnsi="Times New Roman"/>
      <w:b/>
      <w:sz w:val="24"/>
    </w:rPr>
  </w:style>
  <w:style w:type="paragraph" w:styleId="berschrift9">
    <w:name w:val="heading 9"/>
    <w:basedOn w:val="Standard"/>
    <w:next w:val="Standard"/>
    <w:qFormat/>
    <w:rsid w:val="003539F3"/>
    <w:pPr>
      <w:keepNext/>
      <w:outlineLvl w:val="8"/>
    </w:pPr>
    <w:rPr>
      <w:rFonts w:ascii="Times New Roman" w:hAnsi="Times New Roman"/>
      <w:i/>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Beitragstitel Zchn"/>
    <w:link w:val="berschrift1"/>
    <w:rsid w:val="009F7C3A"/>
    <w:rPr>
      <w:rFonts w:ascii="Helvetica" w:hAnsi="Helvetica"/>
      <w:b/>
      <w:kern w:val="18"/>
      <w:sz w:val="28"/>
    </w:rPr>
  </w:style>
  <w:style w:type="character" w:customStyle="1" w:styleId="berschrift7Zchn">
    <w:name w:val="Überschrift 7 Zchn"/>
    <w:link w:val="berschrift7"/>
    <w:semiHidden/>
    <w:locked/>
    <w:rsid w:val="0017449F"/>
    <w:rPr>
      <w:b/>
      <w:kern w:val="18"/>
      <w:sz w:val="24"/>
      <w:lang w:val="de-DE" w:eastAsia="de-DE" w:bidi="ar-SA"/>
    </w:rPr>
  </w:style>
  <w:style w:type="paragraph" w:styleId="Sprechblasentext">
    <w:name w:val="Balloon Text"/>
    <w:basedOn w:val="Standard"/>
    <w:link w:val="SprechblasentextZchn"/>
    <w:uiPriority w:val="99"/>
    <w:semiHidden/>
    <w:rsid w:val="00EA1B39"/>
    <w:rPr>
      <w:rFonts w:ascii="Tahoma" w:hAnsi="Tahoma" w:cs="Tahoma"/>
      <w:sz w:val="16"/>
      <w:szCs w:val="16"/>
    </w:rPr>
  </w:style>
  <w:style w:type="character" w:customStyle="1" w:styleId="SprechblasentextZchn">
    <w:name w:val="Sprechblasentext Zchn"/>
    <w:link w:val="Sprechblasentext"/>
    <w:uiPriority w:val="99"/>
    <w:semiHidden/>
    <w:rsid w:val="00A20855"/>
    <w:rPr>
      <w:rFonts w:ascii="Tahoma" w:hAnsi="Tahoma" w:cs="Tahoma"/>
      <w:kern w:val="18"/>
      <w:sz w:val="16"/>
      <w:szCs w:val="16"/>
    </w:rPr>
  </w:style>
  <w:style w:type="paragraph" w:customStyle="1" w:styleId="Bildunterschrift">
    <w:name w:val="Bildunterschrift"/>
    <w:basedOn w:val="Standard"/>
    <w:rsid w:val="00F20628"/>
    <w:rPr>
      <w:sz w:val="18"/>
      <w:szCs w:val="18"/>
    </w:rPr>
  </w:style>
  <w:style w:type="paragraph" w:customStyle="1" w:styleId="Quellenangabe">
    <w:name w:val="Quellenangabe"/>
    <w:basedOn w:val="Standard"/>
    <w:link w:val="QuellenangabeZchn"/>
    <w:rsid w:val="003539F3"/>
    <w:rPr>
      <w:sz w:val="16"/>
    </w:rPr>
  </w:style>
  <w:style w:type="character" w:customStyle="1" w:styleId="QuellenangabeZchn">
    <w:name w:val="Quellenangabe Zchn"/>
    <w:link w:val="Quellenangabe"/>
    <w:rsid w:val="00911B25"/>
    <w:rPr>
      <w:rFonts w:ascii="Helvetica" w:hAnsi="Helvetica"/>
      <w:kern w:val="18"/>
      <w:sz w:val="16"/>
      <w:lang w:val="de-DE" w:eastAsia="de-DE" w:bidi="ar-SA"/>
    </w:rPr>
  </w:style>
  <w:style w:type="paragraph" w:styleId="Verzeichnis1">
    <w:name w:val="toc 1"/>
    <w:basedOn w:val="Standard"/>
    <w:next w:val="Standard"/>
    <w:autoRedefine/>
    <w:semiHidden/>
    <w:rsid w:val="003539F3"/>
  </w:style>
  <w:style w:type="paragraph" w:styleId="Verzeichnis2">
    <w:name w:val="toc 2"/>
    <w:basedOn w:val="Standard"/>
    <w:next w:val="Standard"/>
    <w:autoRedefine/>
    <w:semiHidden/>
    <w:rsid w:val="003539F3"/>
    <w:pPr>
      <w:ind w:left="210"/>
    </w:pPr>
  </w:style>
  <w:style w:type="paragraph" w:styleId="Verzeichnis3">
    <w:name w:val="toc 3"/>
    <w:basedOn w:val="Standard"/>
    <w:next w:val="Standard"/>
    <w:autoRedefine/>
    <w:semiHidden/>
    <w:rsid w:val="003539F3"/>
    <w:pPr>
      <w:ind w:left="420"/>
    </w:pPr>
  </w:style>
  <w:style w:type="paragraph" w:styleId="Verzeichnis4">
    <w:name w:val="toc 4"/>
    <w:basedOn w:val="Standard"/>
    <w:next w:val="Standard"/>
    <w:autoRedefine/>
    <w:semiHidden/>
    <w:rsid w:val="003539F3"/>
    <w:pPr>
      <w:ind w:left="630"/>
    </w:pPr>
  </w:style>
  <w:style w:type="paragraph" w:styleId="Verzeichnis5">
    <w:name w:val="toc 5"/>
    <w:basedOn w:val="Standard"/>
    <w:next w:val="Standard"/>
    <w:autoRedefine/>
    <w:semiHidden/>
    <w:rsid w:val="003539F3"/>
    <w:pPr>
      <w:ind w:left="840"/>
    </w:pPr>
  </w:style>
  <w:style w:type="paragraph" w:styleId="Verzeichnis6">
    <w:name w:val="toc 6"/>
    <w:basedOn w:val="Standard"/>
    <w:next w:val="Standard"/>
    <w:autoRedefine/>
    <w:semiHidden/>
    <w:rsid w:val="003539F3"/>
    <w:pPr>
      <w:ind w:left="1050"/>
    </w:pPr>
  </w:style>
  <w:style w:type="paragraph" w:styleId="Verzeichnis7">
    <w:name w:val="toc 7"/>
    <w:basedOn w:val="Standard"/>
    <w:next w:val="Standard"/>
    <w:autoRedefine/>
    <w:semiHidden/>
    <w:rsid w:val="003539F3"/>
    <w:pPr>
      <w:ind w:left="1260"/>
    </w:pPr>
  </w:style>
  <w:style w:type="paragraph" w:styleId="Verzeichnis8">
    <w:name w:val="toc 8"/>
    <w:basedOn w:val="Standard"/>
    <w:next w:val="Standard"/>
    <w:autoRedefine/>
    <w:semiHidden/>
    <w:rsid w:val="003539F3"/>
    <w:pPr>
      <w:ind w:left="1470"/>
    </w:pPr>
  </w:style>
  <w:style w:type="paragraph" w:styleId="Verzeichnis9">
    <w:name w:val="toc 9"/>
    <w:basedOn w:val="Standard"/>
    <w:next w:val="Standard"/>
    <w:autoRedefine/>
    <w:semiHidden/>
    <w:rsid w:val="003539F3"/>
    <w:pPr>
      <w:ind w:left="1680"/>
    </w:pPr>
  </w:style>
  <w:style w:type="paragraph" w:styleId="Index1">
    <w:name w:val="index 1"/>
    <w:basedOn w:val="Standard"/>
    <w:next w:val="Standard"/>
    <w:autoRedefine/>
    <w:semiHidden/>
    <w:rsid w:val="003539F3"/>
    <w:pPr>
      <w:ind w:left="210" w:hanging="210"/>
    </w:pPr>
  </w:style>
  <w:style w:type="table" w:styleId="Tabellenraster">
    <w:name w:val="Table Grid"/>
    <w:basedOn w:val="NormaleTabelle"/>
    <w:rsid w:val="008B6E75"/>
    <w:pPr>
      <w:spacing w:after="120" w:line="264"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semiHidden/>
    <w:rsid w:val="004B575C"/>
    <w:rPr>
      <w:sz w:val="16"/>
      <w:szCs w:val="16"/>
    </w:rPr>
  </w:style>
  <w:style w:type="paragraph" w:styleId="Kommentartext">
    <w:name w:val="annotation text"/>
    <w:basedOn w:val="Standard"/>
    <w:semiHidden/>
    <w:rsid w:val="004B575C"/>
    <w:rPr>
      <w:sz w:val="20"/>
    </w:rPr>
  </w:style>
  <w:style w:type="paragraph" w:styleId="Kommentarthema">
    <w:name w:val="annotation subject"/>
    <w:basedOn w:val="Kommentartext"/>
    <w:next w:val="Kommentartext"/>
    <w:semiHidden/>
    <w:rsid w:val="004B575C"/>
    <w:rPr>
      <w:b/>
      <w:bCs/>
    </w:rPr>
  </w:style>
  <w:style w:type="paragraph" w:customStyle="1" w:styleId="Anmerkungen">
    <w:name w:val="Anmerkungen"/>
    <w:basedOn w:val="Standard"/>
    <w:link w:val="AnmerkungenZchn"/>
    <w:rsid w:val="008B6E75"/>
    <w:pPr>
      <w:tabs>
        <w:tab w:val="left" w:pos="284"/>
      </w:tabs>
      <w:ind w:left="284" w:hanging="284"/>
    </w:pPr>
    <w:rPr>
      <w:sz w:val="18"/>
    </w:rPr>
  </w:style>
  <w:style w:type="character" w:customStyle="1" w:styleId="AnmerkungenZchn">
    <w:name w:val="Anmerkungen Zchn"/>
    <w:link w:val="Anmerkungen"/>
    <w:rsid w:val="00EC71D0"/>
    <w:rPr>
      <w:rFonts w:ascii="Helvetica" w:hAnsi="Helvetica"/>
      <w:kern w:val="18"/>
      <w:sz w:val="18"/>
      <w:lang w:val="de-DE" w:eastAsia="de-DE" w:bidi="ar-SA"/>
    </w:rPr>
  </w:style>
  <w:style w:type="character" w:styleId="Hyperlink">
    <w:name w:val="Hyperlink"/>
    <w:uiPriority w:val="99"/>
    <w:rsid w:val="008B6E75"/>
    <w:rPr>
      <w:color w:val="0000FF"/>
      <w:u w:val="single"/>
    </w:rPr>
  </w:style>
  <w:style w:type="character" w:styleId="Zeilennummer">
    <w:name w:val="line number"/>
    <w:rsid w:val="001F5F37"/>
    <w:rPr>
      <w:sz w:val="16"/>
    </w:rPr>
  </w:style>
  <w:style w:type="paragraph" w:customStyle="1" w:styleId="Vocabulary">
    <w:name w:val="Vocabulary"/>
    <w:basedOn w:val="Standard"/>
    <w:rsid w:val="00DB0DC6"/>
    <w:rPr>
      <w:sz w:val="18"/>
      <w:lang w:val="en-GB"/>
    </w:rPr>
  </w:style>
  <w:style w:type="paragraph" w:styleId="Kopfzeile">
    <w:name w:val="header"/>
    <w:basedOn w:val="Standard"/>
    <w:link w:val="KopfzeileZchn"/>
    <w:rsid w:val="00D6210D"/>
    <w:pPr>
      <w:tabs>
        <w:tab w:val="center" w:pos="4536"/>
        <w:tab w:val="right" w:pos="9072"/>
      </w:tabs>
    </w:pPr>
  </w:style>
  <w:style w:type="character" w:customStyle="1" w:styleId="KopfzeileZchn">
    <w:name w:val="Kopfzeile Zchn"/>
    <w:link w:val="Kopfzeile"/>
    <w:locked/>
    <w:rsid w:val="008B18F6"/>
    <w:rPr>
      <w:rFonts w:ascii="Helvetica" w:hAnsi="Helvetica"/>
      <w:kern w:val="18"/>
      <w:sz w:val="21"/>
      <w:lang w:val="de-DE" w:eastAsia="de-DE" w:bidi="ar-SA"/>
    </w:rPr>
  </w:style>
  <w:style w:type="paragraph" w:styleId="Fuzeile">
    <w:name w:val="footer"/>
    <w:basedOn w:val="Standard"/>
    <w:link w:val="FuzeileZchn"/>
    <w:rsid w:val="00911B25"/>
    <w:pPr>
      <w:tabs>
        <w:tab w:val="center" w:pos="4536"/>
        <w:tab w:val="right" w:pos="9072"/>
      </w:tabs>
    </w:pPr>
    <w:rPr>
      <w:i/>
      <w:sz w:val="18"/>
    </w:rPr>
  </w:style>
  <w:style w:type="character" w:customStyle="1" w:styleId="FuzeileZchn">
    <w:name w:val="Fußzeile Zchn"/>
    <w:link w:val="Fuzeile"/>
    <w:locked/>
    <w:rsid w:val="00911B25"/>
    <w:rPr>
      <w:rFonts w:ascii="Helvetica" w:hAnsi="Helvetica"/>
      <w:i/>
      <w:kern w:val="18"/>
      <w:sz w:val="18"/>
      <w:lang w:val="de-DE" w:eastAsia="de-DE" w:bidi="ar-SA"/>
    </w:rPr>
  </w:style>
  <w:style w:type="character" w:styleId="BesuchterLink">
    <w:name w:val="FollowedHyperlink"/>
    <w:uiPriority w:val="99"/>
    <w:rsid w:val="006845D2"/>
    <w:rPr>
      <w:color w:val="800080"/>
      <w:u w:val="single"/>
    </w:rPr>
  </w:style>
  <w:style w:type="character" w:styleId="Seitenzahl">
    <w:name w:val="page number"/>
    <w:rsid w:val="008B18F6"/>
    <w:rPr>
      <w:rFonts w:cs="Times New Roman"/>
    </w:rPr>
  </w:style>
  <w:style w:type="paragraph" w:styleId="StandardWeb">
    <w:name w:val="Normal (Web)"/>
    <w:basedOn w:val="Standard"/>
    <w:uiPriority w:val="99"/>
    <w:rsid w:val="00327879"/>
    <w:rPr>
      <w:rFonts w:ascii="Times New Roman" w:hAnsi="Times New Roman"/>
      <w:sz w:val="24"/>
      <w:szCs w:val="24"/>
    </w:rPr>
  </w:style>
  <w:style w:type="paragraph" w:styleId="Beschriftung">
    <w:name w:val="caption"/>
    <w:basedOn w:val="Standard"/>
    <w:next w:val="Standard"/>
    <w:semiHidden/>
    <w:unhideWhenUsed/>
    <w:qFormat/>
    <w:locked/>
    <w:rsid w:val="00EE37B9"/>
    <w:pPr>
      <w:spacing w:after="200"/>
    </w:pPr>
    <w:rPr>
      <w:b/>
      <w:bCs/>
      <w:color w:val="4F81BD" w:themeColor="accent1"/>
      <w:sz w:val="18"/>
      <w:szCs w:val="18"/>
    </w:rPr>
  </w:style>
  <w:style w:type="table" w:customStyle="1" w:styleId="Tabellenraster1">
    <w:name w:val="Tabellenraster1"/>
    <w:basedOn w:val="NormaleTabelle"/>
    <w:next w:val="Tabellenraster"/>
    <w:uiPriority w:val="59"/>
    <w:rsid w:val="00EE37B9"/>
    <w:pPr>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EE37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ivi.de/fernsehen/index.html"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Petra\Desktop\Raabits.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CCF8D-8CA1-43CD-B4CA-E5D373A0E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Raabits.dot</Template>
  <TotalTime>0</TotalTime>
  <Pages>12</Pages>
  <Words>1979</Words>
  <Characters>14958</Characters>
  <Application>Microsoft Office Word</Application>
  <DocSecurity>0</DocSecurity>
  <Lines>124</Lines>
  <Paragraphs>33</Paragraphs>
  <ScaleCrop>false</ScaleCrop>
  <HeadingPairs>
    <vt:vector size="2" baseType="variant">
      <vt:variant>
        <vt:lpstr>Titel</vt:lpstr>
      </vt:variant>
      <vt:variant>
        <vt:i4>1</vt:i4>
      </vt:variant>
    </vt:vector>
  </HeadingPairs>
  <TitlesOfParts>
    <vt:vector size="1" baseType="lpstr">
      <vt:lpstr/>
    </vt:vector>
  </TitlesOfParts>
  <Company>Dr. Josef Raabe Verlags-GmbH</Company>
  <LinksUpToDate>false</LinksUpToDate>
  <CharactersWithSpaces>16904</CharactersWithSpaces>
  <SharedDoc>false</SharedDoc>
  <HLinks>
    <vt:vector size="120" baseType="variant">
      <vt:variant>
        <vt:i4>1245258</vt:i4>
      </vt:variant>
      <vt:variant>
        <vt:i4>84</vt:i4>
      </vt:variant>
      <vt:variant>
        <vt:i4>0</vt:i4>
      </vt:variant>
      <vt:variant>
        <vt:i4>5</vt:i4>
      </vt:variant>
      <vt:variant>
        <vt:lpwstr>http://www.zeit.de/wirtschaft/2014-10/streik-lufthanse-gdl-bahn-tarifeinheit</vt:lpwstr>
      </vt:variant>
      <vt:variant>
        <vt:lpwstr/>
      </vt:variant>
      <vt:variant>
        <vt:i4>1245284</vt:i4>
      </vt:variant>
      <vt:variant>
        <vt:i4>81</vt:i4>
      </vt:variant>
      <vt:variant>
        <vt:i4>0</vt:i4>
      </vt:variant>
      <vt:variant>
        <vt:i4>5</vt:i4>
      </vt:variant>
      <vt:variant>
        <vt:lpwstr>http://www.t-online.de/wirtschaft/unternehmen/id_71016964/wirtschaft-umfrage-mehrheit-hat-kein-verstaendnis-fuer-sparten-streiks.html</vt:lpwstr>
      </vt:variant>
      <vt:variant>
        <vt:lpwstr/>
      </vt:variant>
      <vt:variant>
        <vt:i4>3211373</vt:i4>
      </vt:variant>
      <vt:variant>
        <vt:i4>51</vt:i4>
      </vt:variant>
      <vt:variant>
        <vt:i4>0</vt:i4>
      </vt:variant>
      <vt:variant>
        <vt:i4>5</vt:i4>
      </vt:variant>
      <vt:variant>
        <vt:lpwstr/>
      </vt:variant>
      <vt:variant>
        <vt:lpwstr>M14</vt:lpwstr>
      </vt:variant>
      <vt:variant>
        <vt:i4>3211373</vt:i4>
      </vt:variant>
      <vt:variant>
        <vt:i4>48</vt:i4>
      </vt:variant>
      <vt:variant>
        <vt:i4>0</vt:i4>
      </vt:variant>
      <vt:variant>
        <vt:i4>5</vt:i4>
      </vt:variant>
      <vt:variant>
        <vt:lpwstr/>
      </vt:variant>
      <vt:variant>
        <vt:lpwstr>M13</vt:lpwstr>
      </vt:variant>
      <vt:variant>
        <vt:i4>3211373</vt:i4>
      </vt:variant>
      <vt:variant>
        <vt:i4>45</vt:i4>
      </vt:variant>
      <vt:variant>
        <vt:i4>0</vt:i4>
      </vt:variant>
      <vt:variant>
        <vt:i4>5</vt:i4>
      </vt:variant>
      <vt:variant>
        <vt:lpwstr/>
      </vt:variant>
      <vt:variant>
        <vt:lpwstr>M12</vt:lpwstr>
      </vt:variant>
      <vt:variant>
        <vt:i4>3211373</vt:i4>
      </vt:variant>
      <vt:variant>
        <vt:i4>42</vt:i4>
      </vt:variant>
      <vt:variant>
        <vt:i4>0</vt:i4>
      </vt:variant>
      <vt:variant>
        <vt:i4>5</vt:i4>
      </vt:variant>
      <vt:variant>
        <vt:lpwstr/>
      </vt:variant>
      <vt:variant>
        <vt:lpwstr>M11</vt:lpwstr>
      </vt:variant>
      <vt:variant>
        <vt:i4>3211373</vt:i4>
      </vt:variant>
      <vt:variant>
        <vt:i4>39</vt:i4>
      </vt:variant>
      <vt:variant>
        <vt:i4>0</vt:i4>
      </vt:variant>
      <vt:variant>
        <vt:i4>5</vt:i4>
      </vt:variant>
      <vt:variant>
        <vt:lpwstr/>
      </vt:variant>
      <vt:variant>
        <vt:lpwstr>M10</vt:lpwstr>
      </vt:variant>
      <vt:variant>
        <vt:i4>3145837</vt:i4>
      </vt:variant>
      <vt:variant>
        <vt:i4>36</vt:i4>
      </vt:variant>
      <vt:variant>
        <vt:i4>0</vt:i4>
      </vt:variant>
      <vt:variant>
        <vt:i4>5</vt:i4>
      </vt:variant>
      <vt:variant>
        <vt:lpwstr/>
      </vt:variant>
      <vt:variant>
        <vt:lpwstr>M09</vt:lpwstr>
      </vt:variant>
      <vt:variant>
        <vt:i4>3145837</vt:i4>
      </vt:variant>
      <vt:variant>
        <vt:i4>33</vt:i4>
      </vt:variant>
      <vt:variant>
        <vt:i4>0</vt:i4>
      </vt:variant>
      <vt:variant>
        <vt:i4>5</vt:i4>
      </vt:variant>
      <vt:variant>
        <vt:lpwstr/>
      </vt:variant>
      <vt:variant>
        <vt:lpwstr>M08</vt:lpwstr>
      </vt:variant>
      <vt:variant>
        <vt:i4>3145837</vt:i4>
      </vt:variant>
      <vt:variant>
        <vt:i4>30</vt:i4>
      </vt:variant>
      <vt:variant>
        <vt:i4>0</vt:i4>
      </vt:variant>
      <vt:variant>
        <vt:i4>5</vt:i4>
      </vt:variant>
      <vt:variant>
        <vt:lpwstr/>
      </vt:variant>
      <vt:variant>
        <vt:lpwstr>M07</vt:lpwstr>
      </vt:variant>
      <vt:variant>
        <vt:i4>3145837</vt:i4>
      </vt:variant>
      <vt:variant>
        <vt:i4>27</vt:i4>
      </vt:variant>
      <vt:variant>
        <vt:i4>0</vt:i4>
      </vt:variant>
      <vt:variant>
        <vt:i4>5</vt:i4>
      </vt:variant>
      <vt:variant>
        <vt:lpwstr/>
      </vt:variant>
      <vt:variant>
        <vt:lpwstr>M06</vt:lpwstr>
      </vt:variant>
      <vt:variant>
        <vt:i4>3145837</vt:i4>
      </vt:variant>
      <vt:variant>
        <vt:i4>24</vt:i4>
      </vt:variant>
      <vt:variant>
        <vt:i4>0</vt:i4>
      </vt:variant>
      <vt:variant>
        <vt:i4>5</vt:i4>
      </vt:variant>
      <vt:variant>
        <vt:lpwstr/>
      </vt:variant>
      <vt:variant>
        <vt:lpwstr>M05</vt:lpwstr>
      </vt:variant>
      <vt:variant>
        <vt:i4>3145837</vt:i4>
      </vt:variant>
      <vt:variant>
        <vt:i4>21</vt:i4>
      </vt:variant>
      <vt:variant>
        <vt:i4>0</vt:i4>
      </vt:variant>
      <vt:variant>
        <vt:i4>5</vt:i4>
      </vt:variant>
      <vt:variant>
        <vt:lpwstr/>
      </vt:variant>
      <vt:variant>
        <vt:lpwstr>M04</vt:lpwstr>
      </vt:variant>
      <vt:variant>
        <vt:i4>3145837</vt:i4>
      </vt:variant>
      <vt:variant>
        <vt:i4>18</vt:i4>
      </vt:variant>
      <vt:variant>
        <vt:i4>0</vt:i4>
      </vt:variant>
      <vt:variant>
        <vt:i4>5</vt:i4>
      </vt:variant>
      <vt:variant>
        <vt:lpwstr/>
      </vt:variant>
      <vt:variant>
        <vt:lpwstr>M03</vt:lpwstr>
      </vt:variant>
      <vt:variant>
        <vt:i4>3145837</vt:i4>
      </vt:variant>
      <vt:variant>
        <vt:i4>15</vt:i4>
      </vt:variant>
      <vt:variant>
        <vt:i4>0</vt:i4>
      </vt:variant>
      <vt:variant>
        <vt:i4>5</vt:i4>
      </vt:variant>
      <vt:variant>
        <vt:lpwstr/>
      </vt:variant>
      <vt:variant>
        <vt:lpwstr>M02</vt:lpwstr>
      </vt:variant>
      <vt:variant>
        <vt:i4>3145837</vt:i4>
      </vt:variant>
      <vt:variant>
        <vt:i4>12</vt:i4>
      </vt:variant>
      <vt:variant>
        <vt:i4>0</vt:i4>
      </vt:variant>
      <vt:variant>
        <vt:i4>5</vt:i4>
      </vt:variant>
      <vt:variant>
        <vt:lpwstr/>
      </vt:variant>
      <vt:variant>
        <vt:lpwstr>M01</vt:lpwstr>
      </vt:variant>
      <vt:variant>
        <vt:i4>65546</vt:i4>
      </vt:variant>
      <vt:variant>
        <vt:i4>9</vt:i4>
      </vt:variant>
      <vt:variant>
        <vt:i4>0</vt:i4>
      </vt:variant>
      <vt:variant>
        <vt:i4>5</vt:i4>
      </vt:variant>
      <vt:variant>
        <vt:lpwstr/>
      </vt:variant>
      <vt:variant>
        <vt:lpwstr>Material</vt:lpwstr>
      </vt:variant>
      <vt:variant>
        <vt:i4>8323170</vt:i4>
      </vt:variant>
      <vt:variant>
        <vt:i4>6</vt:i4>
      </vt:variant>
      <vt:variant>
        <vt:i4>0</vt:i4>
      </vt:variant>
      <vt:variant>
        <vt:i4>5</vt:i4>
      </vt:variant>
      <vt:variant>
        <vt:lpwstr/>
      </vt:variant>
      <vt:variant>
        <vt:lpwstr>Stunden</vt:lpwstr>
      </vt:variant>
      <vt:variant>
        <vt:i4>1376259</vt:i4>
      </vt:variant>
      <vt:variant>
        <vt:i4>3</vt:i4>
      </vt:variant>
      <vt:variant>
        <vt:i4>0</vt:i4>
      </vt:variant>
      <vt:variant>
        <vt:i4>5</vt:i4>
      </vt:variant>
      <vt:variant>
        <vt:lpwstr/>
      </vt:variant>
      <vt:variant>
        <vt:lpwstr>DidaktHin</vt:lpwstr>
      </vt:variant>
      <vt:variant>
        <vt:i4>6291565</vt:i4>
      </vt:variant>
      <vt:variant>
        <vt:i4>0</vt:i4>
      </vt:variant>
      <vt:variant>
        <vt:i4>0</vt:i4>
      </vt:variant>
      <vt:variant>
        <vt:i4>5</vt:i4>
      </vt:variant>
      <vt:variant>
        <vt:lpwstr/>
      </vt:variant>
      <vt:variant>
        <vt:lpwstr>FachHin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RAABE</dc:creator>
  <cp:lastModifiedBy>Konrad Gries</cp:lastModifiedBy>
  <cp:revision>6</cp:revision>
  <cp:lastPrinted>2011-05-20T08:43:00Z</cp:lastPrinted>
  <dcterms:created xsi:type="dcterms:W3CDTF">2022-09-13T10:12:00Z</dcterms:created>
  <dcterms:modified xsi:type="dcterms:W3CDTF">2022-10-19T11:06:00Z</dcterms:modified>
</cp:coreProperties>
</file>